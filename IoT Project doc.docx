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0945378"/>
    <w:bookmarkEnd w:id="0"/>
    <w:p w14:paraId="2921EA3A" w14:textId="411E96B7" w:rsidR="00B929F8" w:rsidRDefault="00324431" w:rsidP="00E55016">
      <w:r>
        <w:fldChar w:fldCharType="begin"/>
      </w:r>
      <w:r>
        <w:rPr>
          <w:lang w:val="nl-BE"/>
        </w:rPr>
        <w:instrText xml:space="preserve"> TIME \@ "d/MM/yyyy" </w:instrText>
      </w:r>
      <w:r>
        <w:fldChar w:fldCharType="separate"/>
      </w:r>
      <w:r w:rsidR="009E7D3D">
        <w:rPr>
          <w:noProof/>
          <w:lang w:val="nl-BE"/>
        </w:rPr>
        <w:t>1/06/2021</w:t>
      </w:r>
      <w:r>
        <w:fldChar w:fldCharType="end"/>
      </w:r>
    </w:p>
    <w:p w14:paraId="06B901DE" w14:textId="08AD375C" w:rsidR="00324431" w:rsidRDefault="00A209C2" w:rsidP="00E55016">
      <w:r w:rsidRPr="00A209C2">
        <w:t>Nathan Laureyn</w:t>
      </w:r>
    </w:p>
    <w:p w14:paraId="1AC37BE5" w14:textId="77777777" w:rsidR="00A209C2" w:rsidRDefault="00A209C2"/>
    <w:p w14:paraId="731CE5D4" w14:textId="1FFF324C" w:rsidR="0044613F" w:rsidRDefault="00A209C2" w:rsidP="005C032B">
      <w:pPr>
        <w:pStyle w:val="Titel"/>
      </w:pPr>
      <w:r>
        <w:t>IoT Project</w:t>
      </w:r>
    </w:p>
    <w:p w14:paraId="1C39583E" w14:textId="7E138A3C" w:rsidR="005C032B" w:rsidRDefault="005C032B" w:rsidP="005C032B">
      <w:pPr>
        <w:pStyle w:val="Kop1"/>
      </w:pPr>
      <w:r>
        <w:t>Hardware</w:t>
      </w:r>
    </w:p>
    <w:p w14:paraId="3C2281D0" w14:textId="64C5DFBB" w:rsidR="005C032B" w:rsidRDefault="005C032B" w:rsidP="005C032B">
      <w:pPr>
        <w:pStyle w:val="Kop2"/>
      </w:pPr>
      <w:r w:rsidRPr="008705CC">
        <w:rPr>
          <w:lang w:val="nl-BE"/>
        </w:rPr>
        <w:t>Gebruikte</w:t>
      </w:r>
      <w:r>
        <w:t xml:space="preserve"> hardware</w:t>
      </w:r>
    </w:p>
    <w:p w14:paraId="061AEDBC" w14:textId="68C39603" w:rsidR="005C032B" w:rsidRDefault="002E1EC9" w:rsidP="002E1EC9">
      <w:pPr>
        <w:pStyle w:val="Kop3"/>
      </w:pPr>
      <w:r>
        <w:t>Electronica</w:t>
      </w:r>
    </w:p>
    <w:p w14:paraId="6A711431" w14:textId="325EED79" w:rsidR="007F079E" w:rsidRDefault="00812DEB" w:rsidP="00812DEB">
      <w:r w:rsidRPr="00812DEB">
        <w:drawing>
          <wp:anchor distT="0" distB="0" distL="114300" distR="114300" simplePos="0" relativeHeight="251664384" behindDoc="0" locked="0" layoutInCell="1" allowOverlap="1" wp14:anchorId="4D4019BF" wp14:editId="5EEA9F9C">
            <wp:simplePos x="0" y="0"/>
            <wp:positionH relativeFrom="column">
              <wp:posOffset>-614680</wp:posOffset>
            </wp:positionH>
            <wp:positionV relativeFrom="paragraph">
              <wp:posOffset>179070</wp:posOffset>
            </wp:positionV>
            <wp:extent cx="7086600" cy="3451225"/>
            <wp:effectExtent l="0" t="0" r="0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FEC86" w14:textId="27033BB9" w:rsidR="007F079E" w:rsidRDefault="007F079E" w:rsidP="007F079E">
      <w:pPr>
        <w:pStyle w:val="Kop4"/>
      </w:pPr>
      <w:r w:rsidRPr="007F079E">
        <w:lastRenderedPageBreak/>
        <w:t>Cytron Maker-Line</w:t>
      </w:r>
    </w:p>
    <w:p w14:paraId="4216DE75" w14:textId="39B7F003" w:rsidR="008C04CE" w:rsidRDefault="0027675A" w:rsidP="008C04CE">
      <w:r>
        <w:rPr>
          <w:noProof/>
        </w:rPr>
        <w:drawing>
          <wp:inline distT="0" distB="0" distL="0" distR="0" wp14:anchorId="6F3E5362" wp14:editId="424E474A">
            <wp:extent cx="2350770" cy="235077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7E20" w14:textId="193321DC" w:rsidR="000E0A8D" w:rsidRPr="007869BA" w:rsidRDefault="000E0A8D" w:rsidP="008C04CE">
      <w:pPr>
        <w:rPr>
          <w:lang w:val="nl-BE"/>
        </w:rPr>
      </w:pPr>
      <w:r w:rsidRPr="007869BA">
        <w:rPr>
          <w:lang w:val="nl-BE"/>
        </w:rPr>
        <w:t>De Cytron Maker-Line</w:t>
      </w:r>
      <w:r w:rsidR="007869BA" w:rsidRPr="007869BA">
        <w:rPr>
          <w:lang w:val="nl-BE"/>
        </w:rPr>
        <w:t xml:space="preserve"> is een</w:t>
      </w:r>
      <w:r w:rsidR="007869BA">
        <w:rPr>
          <w:lang w:val="nl-BE"/>
        </w:rPr>
        <w:t xml:space="preserve"> ir sensor array</w:t>
      </w:r>
      <w:r w:rsidR="005B4E5E">
        <w:rPr>
          <w:lang w:val="nl-BE"/>
        </w:rPr>
        <w:t xml:space="preserve"> voorzien van 5 sensoren</w:t>
      </w:r>
      <w:r w:rsidR="007869BA">
        <w:rPr>
          <w:lang w:val="nl-BE"/>
        </w:rPr>
        <w:t xml:space="preserve"> die </w:t>
      </w:r>
      <w:r w:rsidR="00362EE7">
        <w:rPr>
          <w:lang w:val="nl-BE"/>
        </w:rPr>
        <w:t>de lijn uitle</w:t>
      </w:r>
      <w:r w:rsidR="00CC4A5B">
        <w:rPr>
          <w:lang w:val="nl-BE"/>
        </w:rPr>
        <w:t>zen</w:t>
      </w:r>
      <w:r w:rsidR="00362EE7">
        <w:rPr>
          <w:lang w:val="nl-BE"/>
        </w:rPr>
        <w:t>.</w:t>
      </w:r>
      <w:r w:rsidR="00977250">
        <w:rPr>
          <w:lang w:val="nl-BE"/>
        </w:rPr>
        <w:t xml:space="preserve"> Op basis van deze </w:t>
      </w:r>
      <w:r w:rsidR="007F0C66">
        <w:rPr>
          <w:lang w:val="nl-BE"/>
        </w:rPr>
        <w:t>output</w:t>
      </w:r>
      <w:r w:rsidR="00977250">
        <w:rPr>
          <w:lang w:val="nl-BE"/>
        </w:rPr>
        <w:t xml:space="preserve"> sturen we de motoren aan.</w:t>
      </w:r>
      <w:r w:rsidR="00362EE7">
        <w:rPr>
          <w:lang w:val="nl-BE"/>
        </w:rPr>
        <w:t xml:space="preserve"> </w:t>
      </w:r>
      <w:r w:rsidR="0027445E">
        <w:rPr>
          <w:lang w:val="nl-BE"/>
        </w:rPr>
        <w:t xml:space="preserve">Deze </w:t>
      </w:r>
      <w:r w:rsidR="005B4E5E">
        <w:rPr>
          <w:lang w:val="nl-BE"/>
        </w:rPr>
        <w:t>module</w:t>
      </w:r>
      <w:r w:rsidR="0027445E">
        <w:rPr>
          <w:lang w:val="nl-BE"/>
        </w:rPr>
        <w:t xml:space="preserve"> geeft ook nog wat extra “creature</w:t>
      </w:r>
      <w:r w:rsidR="005B4E5E">
        <w:rPr>
          <w:lang w:val="nl-BE"/>
        </w:rPr>
        <w:t>-</w:t>
      </w:r>
      <w:r w:rsidR="0027445E">
        <w:rPr>
          <w:lang w:val="nl-BE"/>
        </w:rPr>
        <w:t>comforts</w:t>
      </w:r>
      <w:r w:rsidR="00600CB1">
        <w:rPr>
          <w:lang w:val="nl-BE"/>
        </w:rPr>
        <w:t xml:space="preserve">”, zo is de </w:t>
      </w:r>
      <w:r w:rsidR="005B4E5E">
        <w:rPr>
          <w:lang w:val="nl-BE"/>
        </w:rPr>
        <w:t>array</w:t>
      </w:r>
      <w:r w:rsidR="00600CB1">
        <w:rPr>
          <w:lang w:val="nl-BE"/>
        </w:rPr>
        <w:t xml:space="preserve"> gemakkelijk te </w:t>
      </w:r>
      <w:r w:rsidR="00D62C39">
        <w:rPr>
          <w:lang w:val="nl-BE"/>
        </w:rPr>
        <w:t>kalibreren</w:t>
      </w:r>
      <w:r w:rsidR="00600CB1">
        <w:rPr>
          <w:lang w:val="nl-BE"/>
        </w:rPr>
        <w:t xml:space="preserve"> en kan deze </w:t>
      </w:r>
      <w:r w:rsidR="00AE3298">
        <w:rPr>
          <w:lang w:val="nl-BE"/>
        </w:rPr>
        <w:t>“</w:t>
      </w:r>
      <w:r w:rsidR="00D62C39">
        <w:rPr>
          <w:lang w:val="nl-BE"/>
        </w:rPr>
        <w:t>geswitchted</w:t>
      </w:r>
      <w:r w:rsidR="00AE3298">
        <w:rPr>
          <w:lang w:val="nl-BE"/>
        </w:rPr>
        <w:t>”</w:t>
      </w:r>
      <w:r w:rsidR="00D62C39">
        <w:rPr>
          <w:lang w:val="nl-BE"/>
        </w:rPr>
        <w:t xml:space="preserve"> worden tussen</w:t>
      </w:r>
      <w:r w:rsidR="001301C1">
        <w:rPr>
          <w:lang w:val="nl-BE"/>
        </w:rPr>
        <w:t xml:space="preserve"> een</w:t>
      </w:r>
      <w:r w:rsidR="00D62C39">
        <w:rPr>
          <w:lang w:val="nl-BE"/>
        </w:rPr>
        <w:t xml:space="preserve"> donkere of lichte lijn</w:t>
      </w:r>
      <w:r w:rsidR="005B4E5E">
        <w:rPr>
          <w:lang w:val="nl-BE"/>
        </w:rPr>
        <w:t>.</w:t>
      </w:r>
    </w:p>
    <w:p w14:paraId="1EDFB141" w14:textId="3CD45B9D" w:rsidR="007F079E" w:rsidRDefault="00884B9C" w:rsidP="00884B9C">
      <w:pPr>
        <w:pStyle w:val="Kop4"/>
      </w:pPr>
      <w:r w:rsidRPr="00884B9C">
        <w:t>HC-SR04</w:t>
      </w:r>
    </w:p>
    <w:p w14:paraId="431A6256" w14:textId="77777777" w:rsidR="0087076F" w:rsidRDefault="0087076F" w:rsidP="00884B9C">
      <w:pPr>
        <w:rPr>
          <w:noProof/>
        </w:rPr>
      </w:pPr>
    </w:p>
    <w:p w14:paraId="39CB69A8" w14:textId="73E82CD4" w:rsidR="00884B9C" w:rsidRDefault="0087076F" w:rsidP="00884B9C">
      <w:r>
        <w:rPr>
          <w:noProof/>
        </w:rPr>
        <w:drawing>
          <wp:inline distT="0" distB="0" distL="0" distR="0" wp14:anchorId="27A8EDCF" wp14:editId="7D282D60">
            <wp:extent cx="1362692" cy="13716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4" t="27301" r="23862" b="23363"/>
                    <a:stretch/>
                  </pic:blipFill>
                  <pic:spPr bwMode="auto">
                    <a:xfrm>
                      <a:off x="0" y="0"/>
                      <a:ext cx="1368794" cy="1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CA3FF" w14:textId="6E42F20B" w:rsidR="00977250" w:rsidRPr="0082103D" w:rsidRDefault="007D4B86" w:rsidP="00884B9C">
      <w:pPr>
        <w:rPr>
          <w:lang w:val="nl-BE"/>
        </w:rPr>
      </w:pPr>
      <w:r w:rsidRPr="0082103D">
        <w:rPr>
          <w:lang w:val="nl-BE"/>
        </w:rPr>
        <w:t xml:space="preserve">De </w:t>
      </w:r>
      <w:r w:rsidR="0082103D" w:rsidRPr="0082103D">
        <w:rPr>
          <w:lang w:val="nl-BE"/>
        </w:rPr>
        <w:t>HC-SR04 is ee</w:t>
      </w:r>
      <w:r w:rsidR="0082103D">
        <w:rPr>
          <w:lang w:val="nl-BE"/>
        </w:rPr>
        <w:t xml:space="preserve">n </w:t>
      </w:r>
      <w:r w:rsidR="00B90522">
        <w:rPr>
          <w:lang w:val="nl-BE"/>
        </w:rPr>
        <w:t>ultrasone sensor</w:t>
      </w:r>
      <w:r w:rsidR="00BC22BB">
        <w:rPr>
          <w:lang w:val="nl-BE"/>
        </w:rPr>
        <w:t>.</w:t>
      </w:r>
      <w:r w:rsidR="0082103D">
        <w:rPr>
          <w:lang w:val="nl-BE"/>
        </w:rPr>
        <w:t xml:space="preserve"> </w:t>
      </w:r>
      <w:r w:rsidR="00BC22BB">
        <w:rPr>
          <w:lang w:val="nl-BE"/>
        </w:rPr>
        <w:t>D</w:t>
      </w:r>
      <w:r w:rsidR="00B90522">
        <w:rPr>
          <w:lang w:val="nl-BE"/>
        </w:rPr>
        <w:t>eze</w:t>
      </w:r>
      <w:r w:rsidR="0082103D">
        <w:rPr>
          <w:lang w:val="nl-BE"/>
        </w:rPr>
        <w:t xml:space="preserve"> moet ervoor zorgen dat </w:t>
      </w:r>
      <w:r w:rsidR="007962D5">
        <w:rPr>
          <w:lang w:val="nl-BE"/>
        </w:rPr>
        <w:t xml:space="preserve">het wagentje nergens </w:t>
      </w:r>
      <w:r w:rsidR="00B90522">
        <w:rPr>
          <w:lang w:val="nl-BE"/>
        </w:rPr>
        <w:t>tegenaan rijd</w:t>
      </w:r>
      <w:r w:rsidR="00BC22BB">
        <w:rPr>
          <w:lang w:val="nl-BE"/>
        </w:rPr>
        <w:t>t</w:t>
      </w:r>
      <w:r w:rsidR="007962D5">
        <w:rPr>
          <w:lang w:val="nl-BE"/>
        </w:rPr>
        <w:t xml:space="preserve">. </w:t>
      </w:r>
      <w:r w:rsidR="001D45B2">
        <w:rPr>
          <w:lang w:val="nl-BE"/>
        </w:rPr>
        <w:t>Dit word</w:t>
      </w:r>
      <w:r w:rsidR="00BC22BB">
        <w:rPr>
          <w:lang w:val="nl-BE"/>
        </w:rPr>
        <w:t>t</w:t>
      </w:r>
      <w:r w:rsidR="001D45B2">
        <w:rPr>
          <w:lang w:val="nl-BE"/>
        </w:rPr>
        <w:t xml:space="preserve"> tot stand gebracht met </w:t>
      </w:r>
      <w:r w:rsidR="00B90522">
        <w:rPr>
          <w:lang w:val="nl-BE"/>
        </w:rPr>
        <w:t>ultrasone echolocatie.</w:t>
      </w:r>
    </w:p>
    <w:p w14:paraId="435BE79A" w14:textId="77777777" w:rsidR="005A3074" w:rsidRDefault="007F079E" w:rsidP="007F079E">
      <w:pPr>
        <w:pStyle w:val="Kop4"/>
      </w:pPr>
      <w:r>
        <w:t>Joy-IT Esp32</w:t>
      </w:r>
    </w:p>
    <w:p w14:paraId="59ED1540" w14:textId="65DA6B9A" w:rsidR="007F079E" w:rsidRDefault="005A3074" w:rsidP="00624239">
      <w:pPr>
        <w:pStyle w:val="Kop4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24C9EF" wp14:editId="346AB4B4">
            <wp:extent cx="2060369" cy="2060369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488" cy="20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A332" w14:textId="23EF295C" w:rsidR="00624239" w:rsidRPr="00E973BA" w:rsidRDefault="00E973BA" w:rsidP="00624239">
      <w:pPr>
        <w:rPr>
          <w:lang w:val="nl-BE"/>
        </w:rPr>
      </w:pPr>
      <w:r w:rsidRPr="00E973BA">
        <w:rPr>
          <w:lang w:val="nl-BE"/>
        </w:rPr>
        <w:t>Het brein van het p</w:t>
      </w:r>
      <w:r>
        <w:rPr>
          <w:lang w:val="nl-BE"/>
        </w:rPr>
        <w:t>roject word</w:t>
      </w:r>
      <w:r w:rsidR="001B54C2">
        <w:rPr>
          <w:lang w:val="nl-BE"/>
        </w:rPr>
        <w:t>t</w:t>
      </w:r>
      <w:r>
        <w:rPr>
          <w:lang w:val="nl-BE"/>
        </w:rPr>
        <w:t xml:space="preserve"> de ESP32 van JOY</w:t>
      </w:r>
      <w:r w:rsidR="000518E0">
        <w:rPr>
          <w:lang w:val="nl-BE"/>
        </w:rPr>
        <w:t>-IT</w:t>
      </w:r>
      <w:r w:rsidR="001B54C2">
        <w:rPr>
          <w:lang w:val="nl-BE"/>
        </w:rPr>
        <w:t>. D</w:t>
      </w:r>
      <w:r w:rsidR="000518E0">
        <w:rPr>
          <w:lang w:val="nl-BE"/>
        </w:rPr>
        <w:t>eze zal alle in</w:t>
      </w:r>
      <w:r w:rsidR="00EE5B2A">
        <w:rPr>
          <w:lang w:val="nl-BE"/>
        </w:rPr>
        <w:t>-</w:t>
      </w:r>
      <w:r w:rsidR="000518E0">
        <w:rPr>
          <w:lang w:val="nl-BE"/>
        </w:rPr>
        <w:t xml:space="preserve"> en outputs aansturen en data communiceren via wifi.</w:t>
      </w:r>
    </w:p>
    <w:p w14:paraId="65618051" w14:textId="77777777" w:rsidR="00624239" w:rsidRDefault="00624239" w:rsidP="00E95615">
      <w:pPr>
        <w:pStyle w:val="Kop3"/>
      </w:pPr>
      <w:r w:rsidRPr="00624239">
        <w:lastRenderedPageBreak/>
        <w:t>nema17 stepper motor</w:t>
      </w:r>
    </w:p>
    <w:p w14:paraId="68848461" w14:textId="77777777" w:rsidR="00624239" w:rsidRPr="00231701" w:rsidRDefault="00624239" w:rsidP="00E95615">
      <w:r>
        <w:rPr>
          <w:noProof/>
        </w:rPr>
        <w:drawing>
          <wp:inline distT="0" distB="0" distL="0" distR="0" wp14:anchorId="3ED77F17" wp14:editId="6C3366E0">
            <wp:extent cx="2036824" cy="2036824"/>
            <wp:effectExtent l="0" t="0" r="1905" b="190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17" cy="20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EBCF" w14:textId="5485D319" w:rsidR="005A3074" w:rsidRDefault="00B819FB" w:rsidP="00E95615">
      <w:pPr>
        <w:rPr>
          <w:lang w:val="nl-BE"/>
        </w:rPr>
      </w:pPr>
      <w:r w:rsidRPr="00B819FB">
        <w:rPr>
          <w:lang w:val="nl-BE"/>
        </w:rPr>
        <w:t xml:space="preserve">Deze JK42HS34-1334 NEMA 17 </w:t>
      </w:r>
      <w:proofErr w:type="spellStart"/>
      <w:r w:rsidR="00CE083C" w:rsidRPr="00BC3769">
        <w:rPr>
          <w:lang w:val="nl-BE"/>
        </w:rPr>
        <w:t>steppe</w:t>
      </w:r>
      <w:r w:rsidR="00EE5B2A" w:rsidRPr="00BC3769">
        <w:rPr>
          <w:lang w:val="nl-BE"/>
        </w:rPr>
        <w:t>r</w:t>
      </w:r>
      <w:proofErr w:type="spellEnd"/>
      <w:r w:rsidR="00CE083C" w:rsidRPr="00B819FB">
        <w:rPr>
          <w:lang w:val="nl-BE"/>
        </w:rPr>
        <w:t xml:space="preserve"> motoren</w:t>
      </w:r>
      <w:r w:rsidRPr="00B819FB">
        <w:rPr>
          <w:lang w:val="nl-BE"/>
        </w:rPr>
        <w:t xml:space="preserve"> w</w:t>
      </w:r>
      <w:r>
        <w:rPr>
          <w:lang w:val="nl-BE"/>
        </w:rPr>
        <w:t>orden gebruikt o</w:t>
      </w:r>
      <w:r w:rsidR="00EE5B2A">
        <w:rPr>
          <w:lang w:val="nl-BE"/>
        </w:rPr>
        <w:t>m</w:t>
      </w:r>
      <w:r>
        <w:rPr>
          <w:lang w:val="nl-BE"/>
        </w:rPr>
        <w:t xml:space="preserve"> het wagentje aan te drijven. Hoewel niet de ideale keuze</w:t>
      </w:r>
      <w:r w:rsidR="00EE5B2A">
        <w:rPr>
          <w:lang w:val="nl-BE"/>
        </w:rPr>
        <w:t>,</w:t>
      </w:r>
      <w:r>
        <w:rPr>
          <w:lang w:val="nl-BE"/>
        </w:rPr>
        <w:t xml:space="preserve"> </w:t>
      </w:r>
      <w:r w:rsidR="00E04391">
        <w:rPr>
          <w:lang w:val="nl-BE"/>
        </w:rPr>
        <w:t xml:space="preserve">bieden ze toch enige flexibiliteit </w:t>
      </w:r>
      <w:r w:rsidR="00D601DB">
        <w:rPr>
          <w:lang w:val="nl-BE"/>
        </w:rPr>
        <w:t>ten opzichte van</w:t>
      </w:r>
      <w:r w:rsidR="00E04391">
        <w:rPr>
          <w:lang w:val="nl-BE"/>
        </w:rPr>
        <w:t xml:space="preserve"> andere oplossingen.</w:t>
      </w:r>
      <w:r w:rsidR="001475CF">
        <w:rPr>
          <w:lang w:val="nl-BE"/>
        </w:rPr>
        <w:t xml:space="preserve"> Een andere factor voor deze keuze was dat ik deze nog had liggen en ik er graag eens mee wilde werken.</w:t>
      </w:r>
    </w:p>
    <w:p w14:paraId="3E00B6CB" w14:textId="77777777" w:rsidR="00F7451A" w:rsidRPr="00B819FB" w:rsidRDefault="00F7451A" w:rsidP="00E95615">
      <w:pPr>
        <w:rPr>
          <w:lang w:val="nl-BE"/>
        </w:rPr>
      </w:pPr>
    </w:p>
    <w:p w14:paraId="1657E015" w14:textId="2839D6C1" w:rsidR="003E6786" w:rsidRDefault="00231701" w:rsidP="00E95615">
      <w:pPr>
        <w:pStyle w:val="Kop4"/>
      </w:pPr>
      <w:r w:rsidRPr="00231701">
        <w:t>DRV8825 stepper motor driver</w:t>
      </w:r>
    </w:p>
    <w:p w14:paraId="4BD90C4B" w14:textId="70DE1586" w:rsidR="00231701" w:rsidRDefault="003F3F17" w:rsidP="00E95615">
      <w:pPr>
        <w:pStyle w:val="Kop4"/>
      </w:pPr>
      <w:r>
        <w:rPr>
          <w:noProof/>
        </w:rPr>
        <w:drawing>
          <wp:inline distT="0" distB="0" distL="0" distR="0" wp14:anchorId="20131B08" wp14:editId="1800C771">
            <wp:extent cx="1939422" cy="145472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6" cy="14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BCA1" w14:textId="0ADFAC0F" w:rsidR="00CE083C" w:rsidRPr="00CE083C" w:rsidRDefault="00CE083C" w:rsidP="00E95615">
      <w:pPr>
        <w:rPr>
          <w:lang w:val="nl-BE"/>
        </w:rPr>
      </w:pPr>
      <w:r w:rsidRPr="00CE083C">
        <w:rPr>
          <w:lang w:val="nl-BE"/>
        </w:rPr>
        <w:t>De DRV8825 word</w:t>
      </w:r>
      <w:r w:rsidR="00D601DB">
        <w:rPr>
          <w:lang w:val="nl-BE"/>
        </w:rPr>
        <w:t>t</w:t>
      </w:r>
      <w:r w:rsidRPr="00CE083C">
        <w:rPr>
          <w:lang w:val="nl-BE"/>
        </w:rPr>
        <w:t xml:space="preserve"> gebruikt o</w:t>
      </w:r>
      <w:r>
        <w:rPr>
          <w:lang w:val="nl-BE"/>
        </w:rPr>
        <w:t>m de NEMA 17 motoren aan te sture</w:t>
      </w:r>
      <w:r w:rsidR="00FB55E8">
        <w:rPr>
          <w:lang w:val="nl-BE"/>
        </w:rPr>
        <w:t>n. Niet alleen bied</w:t>
      </w:r>
      <w:r w:rsidR="00D601DB">
        <w:rPr>
          <w:lang w:val="nl-BE"/>
        </w:rPr>
        <w:t>t</w:t>
      </w:r>
      <w:r w:rsidR="00FB55E8">
        <w:rPr>
          <w:lang w:val="nl-BE"/>
        </w:rPr>
        <w:t xml:space="preserve"> deze driver een </w:t>
      </w:r>
      <w:r w:rsidR="007F397F">
        <w:rPr>
          <w:lang w:val="nl-BE"/>
        </w:rPr>
        <w:t xml:space="preserve">hogere </w:t>
      </w:r>
      <w:r w:rsidR="007F0C66">
        <w:rPr>
          <w:lang w:val="nl-BE"/>
        </w:rPr>
        <w:t>ampère</w:t>
      </w:r>
      <w:r w:rsidR="007F397F">
        <w:rPr>
          <w:lang w:val="nl-BE"/>
        </w:rPr>
        <w:t xml:space="preserve"> levering, de microsteps kunnen ook </w:t>
      </w:r>
      <w:r w:rsidR="008B444C">
        <w:rPr>
          <w:lang w:val="nl-BE"/>
        </w:rPr>
        <w:t>makkelijk</w:t>
      </w:r>
      <w:r w:rsidR="007F397F">
        <w:rPr>
          <w:lang w:val="nl-BE"/>
        </w:rPr>
        <w:t xml:space="preserve"> worden ingesteld</w:t>
      </w:r>
    </w:p>
    <w:p w14:paraId="5DD2B1AD" w14:textId="5AB7D003" w:rsidR="00466719" w:rsidRPr="00CE083C" w:rsidRDefault="00466719" w:rsidP="00E95615">
      <w:pPr>
        <w:rPr>
          <w:lang w:val="nl-BE"/>
        </w:rPr>
      </w:pPr>
    </w:p>
    <w:p w14:paraId="50B121C5" w14:textId="14F58E80" w:rsidR="001D469C" w:rsidRDefault="001D469C" w:rsidP="00E95615">
      <w:pPr>
        <w:pStyle w:val="Kop4"/>
      </w:pPr>
      <w:r w:rsidRPr="001D469C">
        <w:t>RGB LED 5mm</w:t>
      </w:r>
    </w:p>
    <w:p w14:paraId="2B688730" w14:textId="1A32D6CC" w:rsidR="001D469C" w:rsidRDefault="00AF61F0" w:rsidP="00E95615">
      <w:r>
        <w:rPr>
          <w:noProof/>
        </w:rPr>
        <w:drawing>
          <wp:inline distT="0" distB="0" distL="0" distR="0" wp14:anchorId="35267447" wp14:editId="2A40A052">
            <wp:extent cx="1828800" cy="18288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2D79" w14:textId="393CB956" w:rsidR="00C0597B" w:rsidRDefault="00C0597B" w:rsidP="00E95615">
      <w:pPr>
        <w:rPr>
          <w:lang w:val="nl-BE"/>
        </w:rPr>
      </w:pPr>
      <w:r w:rsidRPr="00C0597B">
        <w:rPr>
          <w:lang w:val="nl-BE"/>
        </w:rPr>
        <w:t>Deze led word</w:t>
      </w:r>
      <w:r w:rsidR="008B444C">
        <w:rPr>
          <w:lang w:val="nl-BE"/>
        </w:rPr>
        <w:t>t</w:t>
      </w:r>
      <w:r w:rsidRPr="00C0597B">
        <w:rPr>
          <w:lang w:val="nl-BE"/>
        </w:rPr>
        <w:t xml:space="preserve"> gebruikt a</w:t>
      </w:r>
      <w:r>
        <w:rPr>
          <w:lang w:val="nl-BE"/>
        </w:rPr>
        <w:t xml:space="preserve">ls indicator voor </w:t>
      </w:r>
      <w:r w:rsidR="00193DA6">
        <w:rPr>
          <w:lang w:val="nl-BE"/>
        </w:rPr>
        <w:t>de status van het wagentje.</w:t>
      </w:r>
    </w:p>
    <w:p w14:paraId="699EF1C7" w14:textId="332537FE" w:rsidR="00ED3F93" w:rsidRDefault="00431AD2" w:rsidP="00E95615">
      <w:pPr>
        <w:rPr>
          <w:lang w:val="nl-BE"/>
        </w:rPr>
      </w:pPr>
      <w:r>
        <w:rPr>
          <w:lang w:val="nl-BE"/>
        </w:rPr>
        <w:t>Deze statussen zijn:</w:t>
      </w:r>
    </w:p>
    <w:p w14:paraId="35E1E689" w14:textId="489B8119" w:rsidR="00431AD2" w:rsidRDefault="00431AD2" w:rsidP="00431AD2">
      <w:pPr>
        <w:pStyle w:val="Lijstalinea"/>
        <w:numPr>
          <w:ilvl w:val="0"/>
          <w:numId w:val="20"/>
        </w:numPr>
        <w:rPr>
          <w:lang w:val="nl-BE"/>
        </w:rPr>
      </w:pPr>
      <w:r>
        <w:rPr>
          <w:lang w:val="nl-BE"/>
        </w:rPr>
        <w:t>Rood: Het wagentje is de lijn kwijt</w:t>
      </w:r>
    </w:p>
    <w:p w14:paraId="10B47A6C" w14:textId="7F92BAF1" w:rsidR="00431AD2" w:rsidRDefault="00431AD2" w:rsidP="00431AD2">
      <w:pPr>
        <w:pStyle w:val="Lijstalinea"/>
        <w:numPr>
          <w:ilvl w:val="0"/>
          <w:numId w:val="20"/>
        </w:numPr>
        <w:rPr>
          <w:lang w:val="nl-BE"/>
        </w:rPr>
      </w:pPr>
      <w:r>
        <w:rPr>
          <w:lang w:val="nl-BE"/>
        </w:rPr>
        <w:t xml:space="preserve">Groen: Het wagentje volgt de lijn en geeft aan naar welke kant er </w:t>
      </w:r>
      <w:r w:rsidR="00D629D6">
        <w:rPr>
          <w:lang w:val="nl-BE"/>
        </w:rPr>
        <w:t>wordt</w:t>
      </w:r>
      <w:r>
        <w:rPr>
          <w:lang w:val="nl-BE"/>
        </w:rPr>
        <w:t xml:space="preserve"> </w:t>
      </w:r>
      <w:r w:rsidR="00AA076F">
        <w:rPr>
          <w:lang w:val="nl-BE"/>
        </w:rPr>
        <w:t>gedraaid</w:t>
      </w:r>
    </w:p>
    <w:p w14:paraId="3413CB57" w14:textId="49D5EFF8" w:rsidR="00431AD2" w:rsidRPr="00431AD2" w:rsidRDefault="00431AD2" w:rsidP="00431AD2">
      <w:pPr>
        <w:pStyle w:val="Lijstalinea"/>
        <w:numPr>
          <w:ilvl w:val="0"/>
          <w:numId w:val="20"/>
        </w:numPr>
        <w:rPr>
          <w:lang w:val="nl-BE"/>
        </w:rPr>
      </w:pPr>
      <w:r>
        <w:rPr>
          <w:lang w:val="nl-BE"/>
        </w:rPr>
        <w:t xml:space="preserve">Blauw: </w:t>
      </w:r>
      <w:r w:rsidR="00AA076F">
        <w:rPr>
          <w:lang w:val="nl-BE"/>
        </w:rPr>
        <w:t>Het wagentje stopt voor een obstakel. Dit kan een blokkade of een dwarslijn zijn.</w:t>
      </w:r>
    </w:p>
    <w:p w14:paraId="524AF1A9" w14:textId="24E0E602" w:rsidR="00907A27" w:rsidRDefault="00B70557" w:rsidP="00907A27">
      <w:pPr>
        <w:pStyle w:val="Kop3"/>
        <w:rPr>
          <w:lang w:val="nl-BE"/>
        </w:rPr>
      </w:pPr>
      <w:r>
        <w:rPr>
          <w:lang w:val="nl-BE"/>
        </w:rPr>
        <w:lastRenderedPageBreak/>
        <w:t>Schema</w:t>
      </w:r>
      <w:r w:rsidR="00205D04">
        <w:rPr>
          <w:lang w:val="nl-BE"/>
        </w:rPr>
        <w:t>, PCB</w:t>
      </w:r>
    </w:p>
    <w:p w14:paraId="756679F9" w14:textId="4BA69453" w:rsidR="00DA05DB" w:rsidRPr="00DA05DB" w:rsidRDefault="00DA05DB" w:rsidP="00DA05DB">
      <w:pPr>
        <w:rPr>
          <w:lang w:val="nl-BE"/>
        </w:rPr>
      </w:pPr>
    </w:p>
    <w:p w14:paraId="442CBE26" w14:textId="64A6E903" w:rsidR="00520F10" w:rsidRPr="00520F10" w:rsidRDefault="00520F10" w:rsidP="00DA05DB">
      <w:pPr>
        <w:pStyle w:val="Kop4"/>
        <w:rPr>
          <w:lang w:val="nl-BE"/>
        </w:rPr>
      </w:pPr>
    </w:p>
    <w:p w14:paraId="502F5605" w14:textId="3C9923E8" w:rsidR="00B70557" w:rsidRPr="0008789B" w:rsidRDefault="00907A27" w:rsidP="00B70557">
      <w:pPr>
        <w:rPr>
          <w:lang w:val="nl-BE"/>
        </w:rPr>
      </w:pPr>
      <w:r w:rsidRPr="0008789B">
        <w:rPr>
          <w:lang w:val="nl-BE"/>
        </w:rPr>
        <w:t xml:space="preserve">Het onderstaand schema geeft </w:t>
      </w:r>
      <w:r w:rsidR="0008789B">
        <w:rPr>
          <w:lang w:val="nl-BE"/>
        </w:rPr>
        <w:t>de beschreven componenten</w:t>
      </w:r>
      <w:r w:rsidR="00520F10">
        <w:rPr>
          <w:lang w:val="nl-BE"/>
        </w:rPr>
        <w:t xml:space="preserve"> systematisch weer</w:t>
      </w:r>
      <w:r w:rsidR="00371C79">
        <w:rPr>
          <w:lang w:val="nl-BE"/>
        </w:rPr>
        <w:t>.</w:t>
      </w:r>
    </w:p>
    <w:p w14:paraId="06627B4E" w14:textId="5A035B90" w:rsidR="00B70557" w:rsidRPr="0008789B" w:rsidRDefault="001F0E31" w:rsidP="001D469C">
      <w:pPr>
        <w:rPr>
          <w:lang w:val="nl-BE"/>
        </w:rPr>
      </w:pPr>
      <w:r w:rsidRPr="00E54D5E">
        <w:rPr>
          <w:noProof/>
        </w:rPr>
        <w:drawing>
          <wp:anchor distT="0" distB="0" distL="114300" distR="114300" simplePos="0" relativeHeight="251658240" behindDoc="0" locked="0" layoutInCell="1" allowOverlap="1" wp14:anchorId="69C12AF4" wp14:editId="316100BC">
            <wp:simplePos x="0" y="0"/>
            <wp:positionH relativeFrom="column">
              <wp:posOffset>-528955</wp:posOffset>
            </wp:positionH>
            <wp:positionV relativeFrom="paragraph">
              <wp:posOffset>203200</wp:posOffset>
            </wp:positionV>
            <wp:extent cx="6019800" cy="4224020"/>
            <wp:effectExtent l="0" t="0" r="0" b="508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/>
        </w:rPr>
        <w:drawing>
          <wp:anchor distT="0" distB="0" distL="114300" distR="114300" simplePos="0" relativeHeight="251665408" behindDoc="0" locked="0" layoutInCell="1" allowOverlap="1" wp14:anchorId="26E326EC" wp14:editId="241C6496">
            <wp:simplePos x="0" y="0"/>
            <wp:positionH relativeFrom="column">
              <wp:posOffset>-147955</wp:posOffset>
            </wp:positionH>
            <wp:positionV relativeFrom="paragraph">
              <wp:posOffset>4370070</wp:posOffset>
            </wp:positionV>
            <wp:extent cx="3371850" cy="3340100"/>
            <wp:effectExtent l="0" t="0" r="0" b="0"/>
            <wp:wrapTopAndBottom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2" t="12914" r="21114"/>
                    <a:stretch/>
                  </pic:blipFill>
                  <pic:spPr bwMode="auto">
                    <a:xfrm>
                      <a:off x="0" y="0"/>
                      <a:ext cx="33718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F940" w14:textId="0A44F2F3" w:rsidR="001D469C" w:rsidRDefault="00A84B82" w:rsidP="00A84B82">
      <w:pPr>
        <w:pStyle w:val="Kop3"/>
        <w:rPr>
          <w:lang w:val="nl-BE"/>
        </w:rPr>
      </w:pPr>
      <w:r>
        <w:rPr>
          <w:lang w:val="nl-BE"/>
        </w:rPr>
        <w:lastRenderedPageBreak/>
        <w:t>Hardware</w:t>
      </w:r>
      <w:r w:rsidR="00332AC2">
        <w:rPr>
          <w:lang w:val="nl-BE"/>
        </w:rPr>
        <w:t>, andere componenten</w:t>
      </w:r>
    </w:p>
    <w:p w14:paraId="6288295C" w14:textId="473001A5" w:rsidR="00A84B82" w:rsidRDefault="00A84B82" w:rsidP="00A84B82">
      <w:pPr>
        <w:pStyle w:val="Kop4"/>
        <w:rPr>
          <w:lang w:val="nl-BE"/>
        </w:rPr>
      </w:pPr>
      <w:r>
        <w:rPr>
          <w:lang w:val="nl-BE"/>
        </w:rPr>
        <w:t>Chassis</w:t>
      </w:r>
    </w:p>
    <w:p w14:paraId="5CE46D34" w14:textId="07974159" w:rsidR="009751F2" w:rsidRDefault="009751F2" w:rsidP="009917E8">
      <w:pPr>
        <w:rPr>
          <w:noProof/>
          <w:lang w:val="nl-BE"/>
        </w:rPr>
      </w:pPr>
    </w:p>
    <w:p w14:paraId="17BBF9ED" w14:textId="1898B560" w:rsidR="009917E8" w:rsidRPr="009917E8" w:rsidRDefault="00E26AF0" w:rsidP="009917E8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75D2D975" wp14:editId="1268E19C">
            <wp:extent cx="5761355" cy="576135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5246" w14:textId="689918CA" w:rsidR="00526BB4" w:rsidRDefault="006A1393" w:rsidP="00526BB4">
      <w:pPr>
        <w:rPr>
          <w:lang w:val="nl-BE"/>
        </w:rPr>
      </w:pPr>
      <w:r>
        <w:rPr>
          <w:lang w:val="nl-BE"/>
        </w:rPr>
        <w:t xml:space="preserve">Het chassis bestaat uit een </w:t>
      </w:r>
      <w:r w:rsidR="0007194F">
        <w:rPr>
          <w:lang w:val="nl-BE"/>
        </w:rPr>
        <w:t>eigen ontwerp vervaardigd uit plexiglas en 3D</w:t>
      </w:r>
      <w:r w:rsidR="00371C79">
        <w:rPr>
          <w:lang w:val="nl-BE"/>
        </w:rPr>
        <w:t>-</w:t>
      </w:r>
      <w:r w:rsidR="0007194F">
        <w:rPr>
          <w:lang w:val="nl-BE"/>
        </w:rPr>
        <w:t xml:space="preserve">geprinte </w:t>
      </w:r>
      <w:r w:rsidR="00E63EFA">
        <w:rPr>
          <w:lang w:val="nl-BE"/>
        </w:rPr>
        <w:t>(r)</w:t>
      </w:r>
      <w:r w:rsidR="00C8663E">
        <w:rPr>
          <w:lang w:val="nl-BE"/>
        </w:rPr>
        <w:t>PETG-onderdelen</w:t>
      </w:r>
      <w:r w:rsidR="00E63EFA">
        <w:rPr>
          <w:lang w:val="nl-BE"/>
        </w:rPr>
        <w:t>.</w:t>
      </w:r>
      <w:r w:rsidR="00023759">
        <w:rPr>
          <w:lang w:val="nl-BE"/>
        </w:rPr>
        <w:t xml:space="preserve"> Deze zijn aan elkaar verbonden met</w:t>
      </w:r>
      <w:r w:rsidR="00B9535B">
        <w:rPr>
          <w:lang w:val="nl-BE"/>
        </w:rPr>
        <w:t xml:space="preserve"> M3,</w:t>
      </w:r>
      <w:r w:rsidR="00E21862">
        <w:rPr>
          <w:lang w:val="nl-BE"/>
        </w:rPr>
        <w:t xml:space="preserve"> </w:t>
      </w:r>
      <w:r w:rsidR="00B9535B">
        <w:rPr>
          <w:lang w:val="nl-BE"/>
        </w:rPr>
        <w:t>M4 en M5 bouten en moeren uit RVS.</w:t>
      </w:r>
    </w:p>
    <w:p w14:paraId="348719A0" w14:textId="16C40690" w:rsidR="00E63EFA" w:rsidRDefault="00E63EFA" w:rsidP="00E63EFA">
      <w:pPr>
        <w:pStyle w:val="Kop4"/>
        <w:rPr>
          <w:lang w:val="nl-BE"/>
        </w:rPr>
      </w:pPr>
      <w:r>
        <w:rPr>
          <w:lang w:val="nl-BE"/>
        </w:rPr>
        <w:t>Wielen</w:t>
      </w:r>
    </w:p>
    <w:p w14:paraId="793C7496" w14:textId="641B09C7" w:rsidR="00E63EFA" w:rsidRDefault="00E63EFA" w:rsidP="00E63EFA">
      <w:pPr>
        <w:rPr>
          <w:lang w:val="nl-BE"/>
        </w:rPr>
      </w:pPr>
      <w:r>
        <w:rPr>
          <w:lang w:val="nl-BE"/>
        </w:rPr>
        <w:t xml:space="preserve">Er zijn 2 </w:t>
      </w:r>
      <w:r w:rsidR="002D359A">
        <w:rPr>
          <w:lang w:val="nl-BE"/>
        </w:rPr>
        <w:t xml:space="preserve">wielen voorzien die instaan voor de aandrijving en </w:t>
      </w:r>
      <w:r w:rsidR="006E3141">
        <w:rPr>
          <w:lang w:val="nl-BE"/>
        </w:rPr>
        <w:t>sturing</w:t>
      </w:r>
      <w:r w:rsidR="002D359A">
        <w:rPr>
          <w:lang w:val="nl-BE"/>
        </w:rPr>
        <w:t xml:space="preserve"> van het wagentje.</w:t>
      </w:r>
      <w:r w:rsidR="00D54B9A">
        <w:rPr>
          <w:lang w:val="nl-BE"/>
        </w:rPr>
        <w:t xml:space="preserve"> Deze komen oorspronkelijk van een </w:t>
      </w:r>
      <w:r w:rsidR="00BC0F34">
        <w:rPr>
          <w:lang w:val="nl-BE"/>
        </w:rPr>
        <w:t>RC-auto</w:t>
      </w:r>
      <w:r w:rsidR="00F51E8F">
        <w:rPr>
          <w:lang w:val="nl-BE"/>
        </w:rPr>
        <w:t>.</w:t>
      </w:r>
      <w:r w:rsidR="00D54B9A">
        <w:rPr>
          <w:lang w:val="nl-BE"/>
        </w:rPr>
        <w:t xml:space="preserve"> </w:t>
      </w:r>
      <w:r w:rsidR="006E3141">
        <w:rPr>
          <w:lang w:val="nl-BE"/>
        </w:rPr>
        <w:t xml:space="preserve"> Ook zijn er 2 </w:t>
      </w:r>
      <w:r w:rsidR="00B0515E">
        <w:rPr>
          <w:lang w:val="nl-BE"/>
        </w:rPr>
        <w:t>kogelwieltjes voorzien om het wagentje stabiel te houden.</w:t>
      </w:r>
    </w:p>
    <w:p w14:paraId="16B52965" w14:textId="1CEE8679" w:rsidR="002D359A" w:rsidRDefault="002D359A" w:rsidP="00E63EFA">
      <w:pPr>
        <w:rPr>
          <w:lang w:val="nl-BE"/>
        </w:rPr>
      </w:pPr>
    </w:p>
    <w:p w14:paraId="05A99C2A" w14:textId="42CD611D" w:rsidR="00FD404E" w:rsidRDefault="00E77F99" w:rsidP="00E77F99">
      <w:pPr>
        <w:pStyle w:val="Kop1"/>
        <w:rPr>
          <w:lang w:val="nl-BE"/>
        </w:rPr>
      </w:pPr>
      <w:r>
        <w:rPr>
          <w:lang w:val="nl-BE"/>
        </w:rPr>
        <w:lastRenderedPageBreak/>
        <w:t>Code</w:t>
      </w:r>
    </w:p>
    <w:p w14:paraId="5C1376CA" w14:textId="27BEB88C" w:rsidR="00AA6CFF" w:rsidRPr="007F0C66" w:rsidRDefault="00AA6CFF" w:rsidP="00AA6CFF">
      <w:pPr>
        <w:pStyle w:val="Kop2"/>
      </w:pPr>
      <w:r w:rsidRPr="007F0C66">
        <w:t>Overview</w:t>
      </w:r>
    </w:p>
    <w:p w14:paraId="5ABA9F23" w14:textId="2586F41B" w:rsidR="00577AF7" w:rsidRDefault="0067247D" w:rsidP="00577AF7">
      <w:pPr>
        <w:rPr>
          <w:lang w:val="nl-BE"/>
        </w:rPr>
      </w:pPr>
      <w:r>
        <w:rPr>
          <w:lang w:val="nl-BE"/>
        </w:rPr>
        <w:t>Programmatie</w:t>
      </w:r>
      <w:r w:rsidR="00C73E64">
        <w:rPr>
          <w:lang w:val="nl-BE"/>
        </w:rPr>
        <w:t xml:space="preserve"> werd geschreven in </w:t>
      </w:r>
      <w:r w:rsidR="00D451F5">
        <w:rPr>
          <w:lang w:val="nl-BE"/>
        </w:rPr>
        <w:t>Visual Studio Code met platformio</w:t>
      </w:r>
      <w:r w:rsidR="0040765A">
        <w:rPr>
          <w:lang w:val="nl-BE"/>
        </w:rPr>
        <w:t>. Di</w:t>
      </w:r>
      <w:r w:rsidR="00524DAF">
        <w:rPr>
          <w:lang w:val="nl-BE"/>
        </w:rPr>
        <w:t xml:space="preserve">t </w:t>
      </w:r>
      <w:r w:rsidR="00866AB4">
        <w:rPr>
          <w:lang w:val="nl-BE"/>
        </w:rPr>
        <w:t>geeft</w:t>
      </w:r>
      <w:r w:rsidR="00524DAF">
        <w:rPr>
          <w:lang w:val="nl-BE"/>
        </w:rPr>
        <w:t xml:space="preserve"> een aantal voordelen qua </w:t>
      </w:r>
      <w:r>
        <w:rPr>
          <w:lang w:val="nl-BE"/>
        </w:rPr>
        <w:t>debuggen</w:t>
      </w:r>
      <w:r w:rsidR="00524DAF">
        <w:rPr>
          <w:lang w:val="nl-BE"/>
        </w:rPr>
        <w:t xml:space="preserve"> </w:t>
      </w:r>
      <w:r w:rsidR="001C404C">
        <w:rPr>
          <w:lang w:val="nl-BE"/>
        </w:rPr>
        <w:t xml:space="preserve">en foutcontrole maar brengt ook een aantal </w:t>
      </w:r>
      <w:proofErr w:type="spellStart"/>
      <w:r w:rsidR="001C404C" w:rsidRPr="00BC3769">
        <w:rPr>
          <w:lang w:val="nl-BE"/>
        </w:rPr>
        <w:t>challenges</w:t>
      </w:r>
      <w:proofErr w:type="spellEnd"/>
      <w:r w:rsidR="001C404C">
        <w:rPr>
          <w:lang w:val="nl-BE"/>
        </w:rPr>
        <w:t xml:space="preserve"> met zich m</w:t>
      </w:r>
      <w:r w:rsidR="0040765A">
        <w:rPr>
          <w:lang w:val="nl-BE"/>
        </w:rPr>
        <w:t>e</w:t>
      </w:r>
      <w:r w:rsidR="001C404C">
        <w:rPr>
          <w:lang w:val="nl-BE"/>
        </w:rPr>
        <w:t>e</w:t>
      </w:r>
      <w:r w:rsidR="00D451F5">
        <w:rPr>
          <w:lang w:val="nl-BE"/>
        </w:rPr>
        <w:t xml:space="preserve">. </w:t>
      </w:r>
      <w:r w:rsidR="00DC651E">
        <w:rPr>
          <w:lang w:val="nl-BE"/>
        </w:rPr>
        <w:t xml:space="preserve">De code </w:t>
      </w:r>
      <w:r w:rsidR="008D7C3E">
        <w:rPr>
          <w:lang w:val="nl-BE"/>
        </w:rPr>
        <w:t>wordt</w:t>
      </w:r>
      <w:r w:rsidR="009E5B3B">
        <w:rPr>
          <w:lang w:val="nl-BE"/>
        </w:rPr>
        <w:t xml:space="preserve"> </w:t>
      </w:r>
      <w:r w:rsidR="00F5205D">
        <w:rPr>
          <w:lang w:val="nl-BE"/>
        </w:rPr>
        <w:t>opgedeeld in verschillende onderdelen</w:t>
      </w:r>
      <w:r w:rsidR="001424A3">
        <w:rPr>
          <w:lang w:val="nl-BE"/>
        </w:rPr>
        <w:t>.</w:t>
      </w:r>
    </w:p>
    <w:p w14:paraId="4F32CF69" w14:textId="2AD40B5C" w:rsidR="001424A3" w:rsidRPr="00BC3769" w:rsidRDefault="00935BA6" w:rsidP="00FD1F97">
      <w:pPr>
        <w:pStyle w:val="Kop3"/>
      </w:pPr>
      <w:r w:rsidRPr="00BC3769">
        <w:t>Setup</w:t>
      </w:r>
      <w:r w:rsidR="00D8307D" w:rsidRPr="00BC3769">
        <w:t>: i</w:t>
      </w:r>
      <w:r w:rsidR="00FD1F97" w:rsidRPr="00BC3769">
        <w:t xml:space="preserve">ncludes, </w:t>
      </w:r>
      <w:proofErr w:type="spellStart"/>
      <w:r w:rsidR="00FD1F97" w:rsidRPr="00BC3769">
        <w:t>definities</w:t>
      </w:r>
      <w:proofErr w:type="spellEnd"/>
      <w:r w:rsidRPr="00BC3769">
        <w:t>, integers</w:t>
      </w:r>
      <w:r w:rsidR="00D8307D" w:rsidRPr="00BC3769">
        <w:t xml:space="preserve">, </w:t>
      </w:r>
      <w:r w:rsidR="007F0C66" w:rsidRPr="00BC3769">
        <w:t>etc.</w:t>
      </w:r>
    </w:p>
    <w:p w14:paraId="6B48BF9A" w14:textId="27717D5B" w:rsidR="00D8307D" w:rsidRDefault="00D8307D" w:rsidP="00D8307D">
      <w:pPr>
        <w:rPr>
          <w:lang w:val="nl-BE"/>
        </w:rPr>
      </w:pPr>
      <w:r>
        <w:rPr>
          <w:lang w:val="nl-BE"/>
        </w:rPr>
        <w:t>Eer</w:t>
      </w:r>
      <w:r w:rsidR="001C404C">
        <w:rPr>
          <w:lang w:val="nl-BE"/>
        </w:rPr>
        <w:t>st vinden</w:t>
      </w:r>
      <w:r w:rsidR="008D7C3E">
        <w:rPr>
          <w:lang w:val="nl-BE"/>
        </w:rPr>
        <w:t xml:space="preserve"> </w:t>
      </w:r>
      <w:r w:rsidR="0092355D">
        <w:rPr>
          <w:lang w:val="nl-BE"/>
        </w:rPr>
        <w:t>w</w:t>
      </w:r>
      <w:r w:rsidR="008D7C3E">
        <w:rPr>
          <w:lang w:val="nl-BE"/>
        </w:rPr>
        <w:t>e</w:t>
      </w:r>
      <w:r w:rsidR="001C404C">
        <w:rPr>
          <w:lang w:val="nl-BE"/>
        </w:rPr>
        <w:t xml:space="preserve"> </w:t>
      </w:r>
      <w:r w:rsidR="00185A3F">
        <w:rPr>
          <w:lang w:val="nl-BE"/>
        </w:rPr>
        <w:t>een sectie met declaraties en setup voor de verschillende onderdelen van het wagentje</w:t>
      </w:r>
      <w:r w:rsidR="00EC06EA">
        <w:rPr>
          <w:lang w:val="nl-BE"/>
        </w:rPr>
        <w:t xml:space="preserve">. </w:t>
      </w:r>
      <w:r w:rsidR="002B6601">
        <w:rPr>
          <w:lang w:val="nl-BE"/>
        </w:rPr>
        <w:t>Ook vinden we enkele “macro’s”</w:t>
      </w:r>
      <w:r w:rsidR="007A451A">
        <w:rPr>
          <w:lang w:val="nl-BE"/>
        </w:rPr>
        <w:t>;</w:t>
      </w:r>
      <w:r w:rsidR="002B6601">
        <w:rPr>
          <w:lang w:val="nl-BE"/>
        </w:rPr>
        <w:t xml:space="preserve"> deze worden gebruikt om de </w:t>
      </w:r>
      <w:r w:rsidR="004C5BDD">
        <w:rPr>
          <w:lang w:val="nl-BE"/>
        </w:rPr>
        <w:t>code en functies later leesbaarder te houden.</w:t>
      </w:r>
    </w:p>
    <w:p w14:paraId="6BEB8C72" w14:textId="6953BB4E" w:rsidR="004C5BDD" w:rsidRDefault="001918B3" w:rsidP="001918B3">
      <w:pPr>
        <w:pStyle w:val="Kop3"/>
        <w:rPr>
          <w:lang w:val="nl-BE"/>
        </w:rPr>
      </w:pPr>
      <w:r>
        <w:rPr>
          <w:lang w:val="nl-BE"/>
        </w:rPr>
        <w:t>Functies</w:t>
      </w:r>
    </w:p>
    <w:p w14:paraId="4C458709" w14:textId="7F42DBAB" w:rsidR="004E3B3A" w:rsidRPr="004E3B3A" w:rsidRDefault="004E3B3A" w:rsidP="004E3B3A">
      <w:pPr>
        <w:rPr>
          <w:lang w:val="nl-BE"/>
        </w:rPr>
      </w:pPr>
      <w:r>
        <w:rPr>
          <w:lang w:val="nl-BE"/>
        </w:rPr>
        <w:t xml:space="preserve">Vervolgens vinden we een sectie waarin de functies </w:t>
      </w:r>
      <w:r w:rsidR="006C4894">
        <w:rPr>
          <w:lang w:val="nl-BE"/>
        </w:rPr>
        <w:t>zijn geschreven. Deze worden later opgevraagd door de ver</w:t>
      </w:r>
      <w:r w:rsidR="00021CAE">
        <w:rPr>
          <w:lang w:val="nl-BE"/>
        </w:rPr>
        <w:t>schillende taken</w:t>
      </w:r>
      <w:r w:rsidR="005C3157">
        <w:rPr>
          <w:lang w:val="nl-BE"/>
        </w:rPr>
        <w:t xml:space="preserve"> of andere functies</w:t>
      </w:r>
      <w:r w:rsidR="00021CAE">
        <w:rPr>
          <w:lang w:val="nl-BE"/>
        </w:rPr>
        <w:t>.</w:t>
      </w:r>
    </w:p>
    <w:p w14:paraId="69202473" w14:textId="34473DC3" w:rsidR="00AA6CFF" w:rsidRDefault="00507BC7" w:rsidP="00507BC7">
      <w:pPr>
        <w:pStyle w:val="Kop3"/>
        <w:rPr>
          <w:lang w:val="nl-BE"/>
        </w:rPr>
      </w:pPr>
      <w:r>
        <w:rPr>
          <w:lang w:val="nl-BE"/>
        </w:rPr>
        <w:t>Taken</w:t>
      </w:r>
    </w:p>
    <w:p w14:paraId="2C1921FB" w14:textId="755CDF4E" w:rsidR="00383F39" w:rsidRDefault="00383F39" w:rsidP="00383F39">
      <w:pPr>
        <w:rPr>
          <w:lang w:val="nl-BE"/>
        </w:rPr>
      </w:pPr>
      <w:r>
        <w:rPr>
          <w:lang w:val="nl-BE"/>
        </w:rPr>
        <w:t>Onder de functies</w:t>
      </w:r>
      <w:r w:rsidR="009E0E5E">
        <w:rPr>
          <w:lang w:val="nl-BE"/>
        </w:rPr>
        <w:t xml:space="preserve"> vinden we een sectie met “Tasks”</w:t>
      </w:r>
      <w:r w:rsidR="00A41F0F">
        <w:rPr>
          <w:lang w:val="nl-BE"/>
        </w:rPr>
        <w:t>.</w:t>
      </w:r>
      <w:r w:rsidR="009E0E5E">
        <w:rPr>
          <w:lang w:val="nl-BE"/>
        </w:rPr>
        <w:t xml:space="preserve"> </w:t>
      </w:r>
      <w:r w:rsidR="00712B03">
        <w:rPr>
          <w:lang w:val="nl-BE"/>
        </w:rPr>
        <w:t>Hi</w:t>
      </w:r>
      <w:r w:rsidR="000A0665">
        <w:rPr>
          <w:lang w:val="nl-BE"/>
        </w:rPr>
        <w:t xml:space="preserve">er worden de functies </w:t>
      </w:r>
      <w:r w:rsidR="00292E25">
        <w:rPr>
          <w:lang w:val="nl-BE"/>
        </w:rPr>
        <w:t>gedeclareerd</w:t>
      </w:r>
      <w:r w:rsidR="000A0665">
        <w:rPr>
          <w:lang w:val="nl-BE"/>
        </w:rPr>
        <w:t xml:space="preserve"> die later door de </w:t>
      </w:r>
      <w:proofErr w:type="spellStart"/>
      <w:r w:rsidR="000A0665">
        <w:rPr>
          <w:lang w:val="nl-BE"/>
        </w:rPr>
        <w:t>ESP</w:t>
      </w:r>
      <w:r w:rsidR="005D4847">
        <w:rPr>
          <w:lang w:val="nl-BE"/>
        </w:rPr>
        <w:t>’s</w:t>
      </w:r>
      <w:proofErr w:type="spellEnd"/>
      <w:r w:rsidR="005D4847">
        <w:rPr>
          <w:lang w:val="nl-BE"/>
        </w:rPr>
        <w:t xml:space="preserve"> </w:t>
      </w:r>
      <w:r w:rsidR="00D56132">
        <w:rPr>
          <w:lang w:val="nl-BE"/>
        </w:rPr>
        <w:fldChar w:fldCharType="begin"/>
      </w:r>
      <w:r w:rsidR="00D56132">
        <w:rPr>
          <w:lang w:val="nl-BE"/>
        </w:rPr>
        <w:instrText xml:space="preserve"> REF _Ref73023095 \h </w:instrText>
      </w:r>
      <w:r w:rsidR="00D56132">
        <w:rPr>
          <w:lang w:val="nl-BE"/>
        </w:rPr>
      </w:r>
      <w:r w:rsidR="00D56132">
        <w:rPr>
          <w:lang w:val="nl-BE"/>
        </w:rPr>
        <w:fldChar w:fldCharType="separate"/>
      </w:r>
      <w:proofErr w:type="spellStart"/>
      <w:r w:rsidR="009E7D3D">
        <w:rPr>
          <w:lang w:val="nl-BE"/>
        </w:rPr>
        <w:t>FreeRTOS</w:t>
      </w:r>
      <w:proofErr w:type="spellEnd"/>
      <w:r w:rsidR="00D56132">
        <w:rPr>
          <w:lang w:val="nl-BE"/>
        </w:rPr>
        <w:fldChar w:fldCharType="end"/>
      </w:r>
      <w:r w:rsidR="00FF7F35">
        <w:rPr>
          <w:lang w:val="nl-BE"/>
        </w:rPr>
        <w:t xml:space="preserve"> </w:t>
      </w:r>
      <w:r w:rsidR="005D4847">
        <w:rPr>
          <w:lang w:val="nl-BE"/>
        </w:rPr>
        <w:t>zullen worden opgevraagd</w:t>
      </w:r>
      <w:r w:rsidR="00C95F1C">
        <w:rPr>
          <w:lang w:val="nl-BE"/>
        </w:rPr>
        <w:t xml:space="preserve">. </w:t>
      </w:r>
    </w:p>
    <w:p w14:paraId="60BA636A" w14:textId="6A72DF6C" w:rsidR="00292E25" w:rsidRDefault="00292E25" w:rsidP="00292E25">
      <w:pPr>
        <w:pStyle w:val="Kop3"/>
        <w:rPr>
          <w:lang w:val="nl-BE"/>
        </w:rPr>
      </w:pPr>
      <w:r>
        <w:rPr>
          <w:lang w:val="nl-BE"/>
        </w:rPr>
        <w:t>Setup</w:t>
      </w:r>
      <w:r w:rsidR="00910C10">
        <w:rPr>
          <w:lang w:val="nl-BE"/>
        </w:rPr>
        <w:t xml:space="preserve"> en Loop</w:t>
      </w:r>
    </w:p>
    <w:p w14:paraId="53F21776" w14:textId="0F658476" w:rsidR="00910C10" w:rsidRDefault="00910C10" w:rsidP="00910C10">
      <w:pPr>
        <w:rPr>
          <w:lang w:val="nl-BE"/>
        </w:rPr>
      </w:pPr>
      <w:r>
        <w:rPr>
          <w:lang w:val="nl-BE"/>
        </w:rPr>
        <w:t xml:space="preserve">Tot </w:t>
      </w:r>
      <w:r w:rsidR="0097157A">
        <w:rPr>
          <w:lang w:val="nl-BE"/>
        </w:rPr>
        <w:t>s</w:t>
      </w:r>
      <w:r>
        <w:rPr>
          <w:lang w:val="nl-BE"/>
        </w:rPr>
        <w:t xml:space="preserve">lot vinden we de sectie setup, hier worden </w:t>
      </w:r>
      <w:r w:rsidR="00DC6808">
        <w:rPr>
          <w:lang w:val="nl-BE"/>
        </w:rPr>
        <w:t xml:space="preserve">de </w:t>
      </w:r>
      <w:r w:rsidR="006955D1">
        <w:rPr>
          <w:lang w:val="nl-BE"/>
        </w:rPr>
        <w:t>pinnen</w:t>
      </w:r>
      <w:r w:rsidR="00DC6808">
        <w:rPr>
          <w:lang w:val="nl-BE"/>
        </w:rPr>
        <w:t xml:space="preserve"> </w:t>
      </w:r>
      <w:r w:rsidR="006955D1">
        <w:rPr>
          <w:lang w:val="nl-BE"/>
        </w:rPr>
        <w:t>gedeclareerd</w:t>
      </w:r>
      <w:r w:rsidR="00DC6808">
        <w:rPr>
          <w:lang w:val="nl-BE"/>
        </w:rPr>
        <w:t xml:space="preserve"> en </w:t>
      </w:r>
      <w:r w:rsidR="003728F6" w:rsidRPr="003728F6">
        <w:rPr>
          <w:lang w:val="nl-BE"/>
        </w:rPr>
        <w:t>geïnitialiseerd</w:t>
      </w:r>
      <w:r w:rsidR="006E03BF">
        <w:rPr>
          <w:lang w:val="nl-BE"/>
        </w:rPr>
        <w:t>, ook de taken worden hier toegevoegd</w:t>
      </w:r>
      <w:r w:rsidR="00FB4EA2">
        <w:rPr>
          <w:lang w:val="nl-BE"/>
        </w:rPr>
        <w:t xml:space="preserve">. </w:t>
      </w:r>
      <w:r w:rsidR="002B4E9F">
        <w:rPr>
          <w:lang w:val="nl-BE"/>
        </w:rPr>
        <w:t>De loop</w:t>
      </w:r>
      <w:r w:rsidR="007832D6">
        <w:rPr>
          <w:lang w:val="nl-BE"/>
        </w:rPr>
        <w:t>-</w:t>
      </w:r>
      <w:r w:rsidR="002B4E9F">
        <w:rPr>
          <w:lang w:val="nl-BE"/>
        </w:rPr>
        <w:t xml:space="preserve">functie </w:t>
      </w:r>
      <w:r w:rsidR="007832D6">
        <w:rPr>
          <w:lang w:val="nl-BE"/>
        </w:rPr>
        <w:t>wordt</w:t>
      </w:r>
      <w:r w:rsidR="002B4E9F">
        <w:rPr>
          <w:lang w:val="nl-BE"/>
        </w:rPr>
        <w:t xml:space="preserve"> in praktijk niet gebruikt in dit geval.</w:t>
      </w:r>
      <w:r w:rsidR="00054910">
        <w:rPr>
          <w:lang w:val="nl-BE"/>
        </w:rPr>
        <w:t xml:space="preserve"> </w:t>
      </w:r>
    </w:p>
    <w:p w14:paraId="03877E6B" w14:textId="4A5EDDD6" w:rsidR="0067247D" w:rsidRDefault="0067247D" w:rsidP="0067247D">
      <w:pPr>
        <w:pStyle w:val="Kop2"/>
        <w:rPr>
          <w:lang w:val="nl-BE"/>
        </w:rPr>
      </w:pPr>
      <w:bookmarkStart w:id="1" w:name="_Ref73023095"/>
      <w:r>
        <w:rPr>
          <w:lang w:val="nl-BE"/>
        </w:rPr>
        <w:t>FreeRTOS</w:t>
      </w:r>
      <w:bookmarkEnd w:id="1"/>
    </w:p>
    <w:p w14:paraId="34713375" w14:textId="754C1F3C" w:rsidR="0067247D" w:rsidRDefault="0067247D" w:rsidP="0067247D">
      <w:pPr>
        <w:rPr>
          <w:lang w:val="nl-BE"/>
        </w:rPr>
      </w:pPr>
      <w:r>
        <w:rPr>
          <w:lang w:val="nl-BE"/>
        </w:rPr>
        <w:t xml:space="preserve">In de </w:t>
      </w:r>
      <w:r w:rsidR="00CC04CA">
        <w:rPr>
          <w:lang w:val="nl-BE"/>
        </w:rPr>
        <w:t>programmatie</w:t>
      </w:r>
      <w:r>
        <w:rPr>
          <w:lang w:val="nl-BE"/>
        </w:rPr>
        <w:t xml:space="preserve"> ben ik voor een systeem gegaan met FreeRTOS in plaats van</w:t>
      </w:r>
      <w:r w:rsidR="00E765E5">
        <w:rPr>
          <w:lang w:val="nl-BE"/>
        </w:rPr>
        <w:t xml:space="preserve"> </w:t>
      </w:r>
      <w:r>
        <w:rPr>
          <w:lang w:val="nl-BE"/>
        </w:rPr>
        <w:t>een meer traditioneel systeem</w:t>
      </w:r>
      <w:r w:rsidR="00C05596">
        <w:rPr>
          <w:lang w:val="nl-BE"/>
        </w:rPr>
        <w:t xml:space="preserve">. Ik heb hiervoor gekozen omdat </w:t>
      </w:r>
      <w:r w:rsidR="001C24EB">
        <w:rPr>
          <w:lang w:val="nl-BE"/>
        </w:rPr>
        <w:t>dit</w:t>
      </w:r>
      <w:r w:rsidR="00FC3551">
        <w:rPr>
          <w:lang w:val="nl-BE"/>
        </w:rPr>
        <w:t xml:space="preserve"> het</w:t>
      </w:r>
      <w:r w:rsidR="00C05596">
        <w:rPr>
          <w:lang w:val="nl-BE"/>
        </w:rPr>
        <w:t xml:space="preserve"> gemakkelijk en </w:t>
      </w:r>
      <w:r w:rsidR="006E182E">
        <w:rPr>
          <w:lang w:val="nl-BE"/>
        </w:rPr>
        <w:t>efficiënt</w:t>
      </w:r>
      <w:r w:rsidR="00C05596">
        <w:rPr>
          <w:lang w:val="nl-BE"/>
        </w:rPr>
        <w:t xml:space="preserve"> maakt om te </w:t>
      </w:r>
      <w:r w:rsidR="006E182E">
        <w:rPr>
          <w:lang w:val="nl-BE"/>
        </w:rPr>
        <w:t>multitask</w:t>
      </w:r>
      <w:r w:rsidR="00CF3B87">
        <w:rPr>
          <w:lang w:val="nl-BE"/>
        </w:rPr>
        <w:t>en</w:t>
      </w:r>
      <w:r w:rsidR="00FC3551">
        <w:rPr>
          <w:lang w:val="nl-BE"/>
        </w:rPr>
        <w:t>. H</w:t>
      </w:r>
      <w:r w:rsidR="00C05596">
        <w:rPr>
          <w:lang w:val="nl-BE"/>
        </w:rPr>
        <w:t xml:space="preserve">et zorgt er ook voor dat in de toekomst </w:t>
      </w:r>
      <w:r w:rsidR="00507698">
        <w:rPr>
          <w:lang w:val="nl-BE"/>
        </w:rPr>
        <w:t xml:space="preserve">uitbreidingen makkelijk mogelijk zijn. </w:t>
      </w:r>
    </w:p>
    <w:p w14:paraId="59CC062D" w14:textId="0315C01F" w:rsidR="00507698" w:rsidRDefault="00507698" w:rsidP="0067247D">
      <w:pPr>
        <w:rPr>
          <w:lang w:val="nl-BE"/>
        </w:rPr>
      </w:pPr>
    </w:p>
    <w:p w14:paraId="74781B95" w14:textId="5009816A" w:rsidR="00507698" w:rsidRPr="0067247D" w:rsidRDefault="00507698" w:rsidP="0067247D">
      <w:pPr>
        <w:rPr>
          <w:lang w:val="nl-BE"/>
        </w:rPr>
      </w:pPr>
      <w:r>
        <w:rPr>
          <w:lang w:val="nl-BE"/>
        </w:rPr>
        <w:t xml:space="preserve">FreeRTOS werkt </w:t>
      </w:r>
      <w:r w:rsidR="0034692C">
        <w:rPr>
          <w:lang w:val="nl-BE"/>
        </w:rPr>
        <w:t>een beetje als een scheduler</w:t>
      </w:r>
      <w:r w:rsidR="00956FD9">
        <w:rPr>
          <w:lang w:val="nl-BE"/>
        </w:rPr>
        <w:t>,</w:t>
      </w:r>
      <w:r w:rsidR="0034692C">
        <w:rPr>
          <w:lang w:val="nl-BE"/>
        </w:rPr>
        <w:t xml:space="preserve"> enkel is deze </w:t>
      </w:r>
      <w:r w:rsidR="006E182E">
        <w:rPr>
          <w:lang w:val="nl-BE"/>
        </w:rPr>
        <w:t>ingebouwd</w:t>
      </w:r>
      <w:r w:rsidR="0034692C">
        <w:rPr>
          <w:lang w:val="nl-BE"/>
        </w:rPr>
        <w:t xml:space="preserve"> in de ESP en vraagt dus geen extra libraries</w:t>
      </w:r>
      <w:r w:rsidR="00336C4A">
        <w:rPr>
          <w:lang w:val="nl-BE"/>
        </w:rPr>
        <w:t xml:space="preserve">. Tevens </w:t>
      </w:r>
      <w:r w:rsidR="009275DF">
        <w:rPr>
          <w:lang w:val="nl-BE"/>
        </w:rPr>
        <w:t>biedt</w:t>
      </w:r>
      <w:r w:rsidR="00317C5F">
        <w:rPr>
          <w:lang w:val="nl-BE"/>
        </w:rPr>
        <w:t xml:space="preserve"> de RTOS ook een uitgebreid pakket aan opties</w:t>
      </w:r>
      <w:r w:rsidR="00DF5B2F">
        <w:rPr>
          <w:lang w:val="nl-BE"/>
        </w:rPr>
        <w:t>.</w:t>
      </w:r>
      <w:r w:rsidR="00317C5F">
        <w:rPr>
          <w:lang w:val="nl-BE"/>
        </w:rPr>
        <w:t xml:space="preserve"> </w:t>
      </w:r>
      <w:r w:rsidR="00DF5B2F">
        <w:rPr>
          <w:lang w:val="nl-BE"/>
        </w:rPr>
        <w:t>Z</w:t>
      </w:r>
      <w:r w:rsidR="00317C5F">
        <w:rPr>
          <w:lang w:val="nl-BE"/>
        </w:rPr>
        <w:t xml:space="preserve">o kan je bijvoorbeeld een bepaalde taak aan een bepaalde “core” </w:t>
      </w:r>
      <w:r w:rsidR="006C6731">
        <w:rPr>
          <w:lang w:val="nl-BE"/>
        </w:rPr>
        <w:t xml:space="preserve">toewijzen en zo </w:t>
      </w:r>
      <w:r w:rsidR="006E182E">
        <w:rPr>
          <w:lang w:val="nl-BE"/>
        </w:rPr>
        <w:t xml:space="preserve">“echte” </w:t>
      </w:r>
      <w:r w:rsidR="009275DF">
        <w:rPr>
          <w:lang w:val="nl-BE"/>
        </w:rPr>
        <w:t>synchrone</w:t>
      </w:r>
      <w:r w:rsidR="006E182E">
        <w:rPr>
          <w:lang w:val="nl-BE"/>
        </w:rPr>
        <w:t xml:space="preserve"> taken uitvoeren.</w:t>
      </w:r>
    </w:p>
    <w:p w14:paraId="4F8B31F2" w14:textId="04E1A0C8" w:rsidR="00FD404E" w:rsidRDefault="00DA20E5" w:rsidP="00FD404E">
      <w:pPr>
        <w:pStyle w:val="Kop2"/>
        <w:rPr>
          <w:lang w:val="nl-BE"/>
        </w:rPr>
      </w:pPr>
      <w:r>
        <w:rPr>
          <w:lang w:val="nl-BE"/>
        </w:rPr>
        <w:t>Case system</w:t>
      </w:r>
    </w:p>
    <w:tbl>
      <w:tblPr>
        <w:tblW w:w="60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6"/>
        <w:gridCol w:w="1468"/>
        <w:gridCol w:w="598"/>
        <w:gridCol w:w="598"/>
        <w:gridCol w:w="598"/>
        <w:gridCol w:w="598"/>
        <w:gridCol w:w="598"/>
        <w:gridCol w:w="598"/>
      </w:tblGrid>
      <w:tr w:rsidR="00FC797A" w:rsidRPr="008E0207" w14:paraId="7BA5072A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1C83D6D7" w14:textId="3FB8DABC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 xml:space="preserve">Case </w:t>
            </w:r>
            <w:r w:rsidR="0082250B"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nr.</w:t>
            </w:r>
          </w:p>
        </w:tc>
        <w:tc>
          <w:tcPr>
            <w:tcW w:w="1468" w:type="dxa"/>
            <w:shd w:val="clear" w:color="auto" w:fill="4BACC6" w:themeFill="accent5"/>
            <w:noWrap/>
            <w:vAlign w:val="bottom"/>
            <w:hideMark/>
          </w:tcPr>
          <w:p w14:paraId="08D5AEE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 xml:space="preserve">Sensors 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08A3A19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L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087C121A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ML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1ACF31E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M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19BA6F8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MR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2055EE4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R</w:t>
            </w:r>
          </w:p>
        </w:tc>
        <w:tc>
          <w:tcPr>
            <w:tcW w:w="598" w:type="dxa"/>
            <w:shd w:val="clear" w:color="auto" w:fill="4BACC6" w:themeFill="accent5"/>
            <w:noWrap/>
            <w:vAlign w:val="bottom"/>
            <w:hideMark/>
          </w:tcPr>
          <w:p w14:paraId="1BA3F2C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Dist</w:t>
            </w:r>
          </w:p>
        </w:tc>
      </w:tr>
      <w:tr w:rsidR="00712B03" w:rsidRPr="008E0207" w14:paraId="62CEB7DA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0510DEC8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1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733F505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ExtremeLeft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5EF9B72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CF3365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978A12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3CAAD61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416A512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6B7589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280C834D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2F7010F8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2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7947CDB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HardLeft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52ABB43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202E11A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268F65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FBE141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A154C3C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E1A7523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51ADA217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0315F4AC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3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7C5819D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MediumLeft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AE41F27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7C8C080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31D3E8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33F575AC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6AB0282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300D30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46397BFB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0D303CAE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4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0E948E0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SoftLeft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41A03A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250A03D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0C422C8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61B3976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41C337A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93A220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46C74B01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265620A1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5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512E8F2A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Strait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2370D7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150C1B1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0C79310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05AD64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7DC0C0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FC57FD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1974F717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669539A8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6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05D1C923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SoftRight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C1DF4C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444E89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629C92D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2BBA511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5C4E8E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E276C5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0693AFAF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3737F5E3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7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78E0D8B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MediumRight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64E69063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C3E10E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41AB60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3FC5CAD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20358AC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56D8BA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0BEF9183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6AC78598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8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035CFAD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HardRight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10F4BF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62E312D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3C57559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7D7C641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2819A4F2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AD9ADDB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058BCFBB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00AE1840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9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1E4F191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ExtremeRight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371428DC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1B70557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3F8B16E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5FAC55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10711BC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E44841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00E1263E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5FACF1F4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10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08CB004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CrossLine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6ED54C3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07DA10A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53BDD0E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34030508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72E4CDB5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4EB495BC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4F2C951E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5884BCF0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11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775127AA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LOSTLine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F6BA05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5EF20B21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6A1EAC0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CB7819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6F386B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7785481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</w:tr>
      <w:tr w:rsidR="00712B03" w:rsidRPr="008E0207" w14:paraId="16381062" w14:textId="77777777" w:rsidTr="00712B03">
        <w:trPr>
          <w:trHeight w:val="300"/>
        </w:trPr>
        <w:tc>
          <w:tcPr>
            <w:tcW w:w="966" w:type="dxa"/>
            <w:shd w:val="clear" w:color="auto" w:fill="F79646" w:themeFill="accent6"/>
            <w:noWrap/>
            <w:vAlign w:val="bottom"/>
            <w:hideMark/>
          </w:tcPr>
          <w:p w14:paraId="7C61813A" w14:textId="77777777" w:rsidR="008E0207" w:rsidRPr="008E0207" w:rsidRDefault="008E0207" w:rsidP="008E02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12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43A78C66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Objectdetect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DC2087D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67CC584F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564B1AE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23013807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auto" w:fill="auto"/>
            <w:noWrap/>
            <w:vAlign w:val="bottom"/>
            <w:hideMark/>
          </w:tcPr>
          <w:p w14:paraId="00CF39E4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OFF</w:t>
            </w:r>
          </w:p>
        </w:tc>
        <w:tc>
          <w:tcPr>
            <w:tcW w:w="598" w:type="dxa"/>
            <w:shd w:val="clear" w:color="000000" w:fill="FF0000"/>
            <w:noWrap/>
            <w:vAlign w:val="bottom"/>
            <w:hideMark/>
          </w:tcPr>
          <w:p w14:paraId="28EC8F09" w14:textId="77777777" w:rsidR="008E0207" w:rsidRPr="008E0207" w:rsidRDefault="008E0207" w:rsidP="008E02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</w:pPr>
            <w:r w:rsidRPr="008E02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nl-BE" w:eastAsia="nl-BE"/>
              </w:rPr>
              <w:t>ON</w:t>
            </w:r>
          </w:p>
        </w:tc>
      </w:tr>
    </w:tbl>
    <w:p w14:paraId="3B5CC462" w14:textId="2F2B46CB" w:rsidR="00FD404E" w:rsidRDefault="00FD404E" w:rsidP="00FD404E">
      <w:pPr>
        <w:rPr>
          <w:lang w:val="nl-BE"/>
        </w:rPr>
      </w:pPr>
    </w:p>
    <w:p w14:paraId="1AFFFF64" w14:textId="5343EB34" w:rsidR="004B6567" w:rsidRDefault="00B21E58" w:rsidP="00FD404E">
      <w:pPr>
        <w:rPr>
          <w:lang w:val="nl-BE"/>
        </w:rPr>
      </w:pPr>
      <w:r>
        <w:rPr>
          <w:lang w:val="nl-BE"/>
        </w:rPr>
        <w:t xml:space="preserve">In de </w:t>
      </w:r>
      <w:r w:rsidR="00AA6CFF">
        <w:rPr>
          <w:lang w:val="nl-BE"/>
        </w:rPr>
        <w:t>programmatie</w:t>
      </w:r>
      <w:r>
        <w:rPr>
          <w:lang w:val="nl-BE"/>
        </w:rPr>
        <w:t xml:space="preserve"> </w:t>
      </w:r>
      <w:r w:rsidR="00122C73">
        <w:rPr>
          <w:lang w:val="nl-BE"/>
        </w:rPr>
        <w:t xml:space="preserve">test de microcontroller de sensorwaarde voor verschillende cases. </w:t>
      </w:r>
      <w:r w:rsidR="00CB104C">
        <w:rPr>
          <w:lang w:val="nl-BE"/>
        </w:rPr>
        <w:t xml:space="preserve">Aan </w:t>
      </w:r>
      <w:r w:rsidR="008F5D00">
        <w:rPr>
          <w:lang w:val="nl-BE"/>
        </w:rPr>
        <w:t xml:space="preserve">de hand van deze waarde </w:t>
      </w:r>
      <w:r w:rsidR="0021570D">
        <w:rPr>
          <w:lang w:val="nl-BE"/>
        </w:rPr>
        <w:t>wordt</w:t>
      </w:r>
      <w:r w:rsidR="008F5D00">
        <w:rPr>
          <w:lang w:val="nl-BE"/>
        </w:rPr>
        <w:t xml:space="preserve"> er een</w:t>
      </w:r>
      <w:r w:rsidR="00491733">
        <w:rPr>
          <w:lang w:val="nl-BE"/>
        </w:rPr>
        <w:t xml:space="preserve"> </w:t>
      </w:r>
      <w:r w:rsidR="00F929B4">
        <w:rPr>
          <w:lang w:val="nl-BE"/>
        </w:rPr>
        <w:t>“</w:t>
      </w:r>
      <w:r w:rsidR="0021570D">
        <w:rPr>
          <w:lang w:val="nl-BE"/>
        </w:rPr>
        <w:t>casenummer</w:t>
      </w:r>
      <w:r w:rsidR="00F929B4">
        <w:rPr>
          <w:lang w:val="nl-BE"/>
        </w:rPr>
        <w:t>” gegeven</w:t>
      </w:r>
      <w:r w:rsidR="0021570D">
        <w:rPr>
          <w:lang w:val="nl-BE"/>
        </w:rPr>
        <w:t>.</w:t>
      </w:r>
      <w:r w:rsidR="00F929B4">
        <w:rPr>
          <w:lang w:val="nl-BE"/>
        </w:rPr>
        <w:t xml:space="preserve"> </w:t>
      </w:r>
      <w:r w:rsidR="0021570D">
        <w:rPr>
          <w:lang w:val="nl-BE"/>
        </w:rPr>
        <w:t>D</w:t>
      </w:r>
      <w:r w:rsidR="00F929B4">
        <w:rPr>
          <w:lang w:val="nl-BE"/>
        </w:rPr>
        <w:t xml:space="preserve">eze kan dan worden </w:t>
      </w:r>
      <w:r w:rsidR="00AA6CFF">
        <w:rPr>
          <w:lang w:val="nl-BE"/>
        </w:rPr>
        <w:t>opgevraagd</w:t>
      </w:r>
      <w:r w:rsidR="00F929B4">
        <w:rPr>
          <w:lang w:val="nl-BE"/>
        </w:rPr>
        <w:t xml:space="preserve"> door een andere taak</w:t>
      </w:r>
      <w:r w:rsidR="003B0DC3">
        <w:rPr>
          <w:lang w:val="nl-BE"/>
        </w:rPr>
        <w:t>,</w:t>
      </w:r>
      <w:r w:rsidR="00F929B4">
        <w:rPr>
          <w:lang w:val="nl-BE"/>
        </w:rPr>
        <w:t xml:space="preserve"> in dit geval de motor sturing taak (</w:t>
      </w:r>
      <w:proofErr w:type="spellStart"/>
      <w:r w:rsidR="00AA6CFF" w:rsidRPr="00AA6CFF">
        <w:rPr>
          <w:lang w:val="nl-BE"/>
        </w:rPr>
        <w:t>taskstep</w:t>
      </w:r>
      <w:proofErr w:type="spellEnd"/>
      <w:r w:rsidR="00AA6CFF">
        <w:rPr>
          <w:lang w:val="nl-BE"/>
        </w:rPr>
        <w:t>).</w:t>
      </w:r>
    </w:p>
    <w:p w14:paraId="364B4255" w14:textId="3548C6A7" w:rsidR="008C0E14" w:rsidRDefault="008C0E14" w:rsidP="00FD404E">
      <w:pPr>
        <w:rPr>
          <w:noProof/>
          <w:lang w:val="nl-BE"/>
        </w:rPr>
      </w:pPr>
    </w:p>
    <w:p w14:paraId="0006F4F0" w14:textId="306EFFA5" w:rsidR="00F21AD3" w:rsidRDefault="00C10C9E" w:rsidP="004B6567">
      <w:pPr>
        <w:pStyle w:val="Kop2"/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59264" behindDoc="0" locked="0" layoutInCell="1" allowOverlap="1" wp14:anchorId="41A0EAE3" wp14:editId="41A2BB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28471" cy="3642969"/>
            <wp:effectExtent l="0" t="0" r="1270" b="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" t="13517" r="7514" b="8643"/>
                    <a:stretch/>
                  </pic:blipFill>
                  <pic:spPr bwMode="auto">
                    <a:xfrm>
                      <a:off x="0" y="0"/>
                      <a:ext cx="5828471" cy="364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6567">
        <w:rPr>
          <w:lang w:val="nl-BE"/>
        </w:rPr>
        <w:t>Wifi</w:t>
      </w:r>
      <w:r w:rsidR="00460FFC">
        <w:rPr>
          <w:lang w:val="nl-BE"/>
        </w:rPr>
        <w:t xml:space="preserve"> en MQTT</w:t>
      </w:r>
    </w:p>
    <w:p w14:paraId="3E645A2D" w14:textId="7CFBF078" w:rsidR="00460FFC" w:rsidRPr="00460FFC" w:rsidRDefault="008065F3" w:rsidP="00460FFC">
      <w:p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63360" behindDoc="1" locked="0" layoutInCell="1" allowOverlap="1" wp14:anchorId="32A963F2" wp14:editId="1D03481C">
            <wp:simplePos x="0" y="0"/>
            <wp:positionH relativeFrom="column">
              <wp:posOffset>-329565</wp:posOffset>
            </wp:positionH>
            <wp:positionV relativeFrom="paragraph">
              <wp:posOffset>353695</wp:posOffset>
            </wp:positionV>
            <wp:extent cx="661225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FFC">
        <w:rPr>
          <w:lang w:val="nl-BE"/>
        </w:rPr>
        <w:t xml:space="preserve">De ESP is voorzien </w:t>
      </w:r>
      <w:r w:rsidR="001347F9">
        <w:rPr>
          <w:lang w:val="nl-BE"/>
        </w:rPr>
        <w:t xml:space="preserve">van </w:t>
      </w:r>
      <w:r w:rsidR="00C53A18">
        <w:rPr>
          <w:lang w:val="nl-BE"/>
        </w:rPr>
        <w:t xml:space="preserve">een </w:t>
      </w:r>
      <w:r w:rsidR="004D7B06">
        <w:rPr>
          <w:lang w:val="nl-BE"/>
        </w:rPr>
        <w:t>“</w:t>
      </w:r>
      <w:proofErr w:type="spellStart"/>
      <w:r w:rsidR="00C53A18">
        <w:rPr>
          <w:lang w:val="nl-BE"/>
        </w:rPr>
        <w:t>library</w:t>
      </w:r>
      <w:proofErr w:type="spellEnd"/>
      <w:r w:rsidR="004D7B06">
        <w:rPr>
          <w:lang w:val="nl-BE"/>
        </w:rPr>
        <w:t>”</w:t>
      </w:r>
      <w:r w:rsidR="00C53A18">
        <w:rPr>
          <w:lang w:val="nl-BE"/>
        </w:rPr>
        <w:t xml:space="preserve"> </w:t>
      </w:r>
      <w:r w:rsidR="001347F9">
        <w:rPr>
          <w:lang w:val="nl-BE"/>
        </w:rPr>
        <w:t>waarmee</w:t>
      </w:r>
      <w:r w:rsidR="00C53A18">
        <w:rPr>
          <w:lang w:val="nl-BE"/>
        </w:rPr>
        <w:t xml:space="preserve"> hij via wifi met een </w:t>
      </w:r>
      <w:proofErr w:type="spellStart"/>
      <w:r w:rsidR="00C53A18">
        <w:rPr>
          <w:lang w:val="nl-BE"/>
        </w:rPr>
        <w:t>mqtt</w:t>
      </w:r>
      <w:proofErr w:type="spellEnd"/>
      <w:r w:rsidR="00C53A18">
        <w:rPr>
          <w:lang w:val="nl-BE"/>
        </w:rPr>
        <w:t xml:space="preserve"> server kan verbinden. </w:t>
      </w:r>
      <w:r w:rsidR="00C90128">
        <w:rPr>
          <w:lang w:val="nl-BE"/>
        </w:rPr>
        <w:t>Deze kan zowel “</w:t>
      </w:r>
      <w:proofErr w:type="spellStart"/>
      <w:r w:rsidR="00C90128">
        <w:rPr>
          <w:lang w:val="nl-BE"/>
        </w:rPr>
        <w:t>subscriben</w:t>
      </w:r>
      <w:proofErr w:type="spellEnd"/>
      <w:r w:rsidR="00C90128">
        <w:rPr>
          <w:lang w:val="nl-BE"/>
        </w:rPr>
        <w:t>” als “</w:t>
      </w:r>
      <w:proofErr w:type="spellStart"/>
      <w:r w:rsidR="00C90128">
        <w:rPr>
          <w:lang w:val="nl-BE"/>
        </w:rPr>
        <w:t>publishen</w:t>
      </w:r>
      <w:proofErr w:type="spellEnd"/>
      <w:r w:rsidR="005E50A1">
        <w:rPr>
          <w:lang w:val="nl-BE"/>
        </w:rPr>
        <w:t xml:space="preserve">”. Zo kan hij </w:t>
      </w:r>
      <w:r w:rsidR="003547E1">
        <w:rPr>
          <w:lang w:val="nl-BE"/>
        </w:rPr>
        <w:t>communiceren</w:t>
      </w:r>
      <w:r w:rsidR="005E50A1">
        <w:rPr>
          <w:lang w:val="nl-BE"/>
        </w:rPr>
        <w:t xml:space="preserve"> met de node </w:t>
      </w:r>
      <w:proofErr w:type="gramStart"/>
      <w:r w:rsidR="005E50A1">
        <w:rPr>
          <w:lang w:val="nl-BE"/>
        </w:rPr>
        <w:t>red</w:t>
      </w:r>
      <w:proofErr w:type="gramEnd"/>
      <w:r w:rsidR="005E50A1">
        <w:rPr>
          <w:lang w:val="nl-BE"/>
        </w:rPr>
        <w:t xml:space="preserve"> server.</w:t>
      </w:r>
      <w:r w:rsidRPr="008065F3">
        <w:rPr>
          <w:noProof/>
          <w:lang w:val="nl-BE"/>
        </w:rPr>
        <w:t xml:space="preserve"> </w:t>
      </w:r>
    </w:p>
    <w:p w14:paraId="089DF210" w14:textId="3C5EF4D3" w:rsidR="00526BB4" w:rsidRDefault="008065F3" w:rsidP="00962AFF">
      <w:pPr>
        <w:pStyle w:val="Kop1"/>
        <w:rPr>
          <w:lang w:val="nl-BE"/>
        </w:rPr>
      </w:pPr>
      <w:r>
        <w:rPr>
          <w:noProof/>
          <w:lang w:val="nl-BE"/>
        </w:rPr>
        <w:lastRenderedPageBreak/>
        <w:drawing>
          <wp:anchor distT="0" distB="0" distL="114300" distR="114300" simplePos="0" relativeHeight="251662336" behindDoc="1" locked="0" layoutInCell="1" allowOverlap="1" wp14:anchorId="58E91A5D" wp14:editId="73A5A864">
            <wp:simplePos x="0" y="0"/>
            <wp:positionH relativeFrom="column">
              <wp:posOffset>-376555</wp:posOffset>
            </wp:positionH>
            <wp:positionV relativeFrom="paragraph">
              <wp:posOffset>0</wp:posOffset>
            </wp:positionV>
            <wp:extent cx="661225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2AFF">
        <w:rPr>
          <w:lang w:val="nl-BE"/>
        </w:rPr>
        <w:t>Tutorial</w:t>
      </w:r>
    </w:p>
    <w:p w14:paraId="4617CE15" w14:textId="49D99CBE" w:rsidR="009C7B49" w:rsidRDefault="009C7B49" w:rsidP="0011053B">
      <w:pPr>
        <w:pStyle w:val="Kop2"/>
        <w:rPr>
          <w:lang w:val="nl-BE"/>
        </w:rPr>
      </w:pPr>
      <w:proofErr w:type="spellStart"/>
      <w:r w:rsidRPr="009C7B49">
        <w:rPr>
          <w:lang w:val="nl-BE"/>
        </w:rPr>
        <w:t>Prerequisites</w:t>
      </w:r>
      <w:proofErr w:type="spellEnd"/>
    </w:p>
    <w:p w14:paraId="688A2780" w14:textId="3BE587E5" w:rsidR="009C7B49" w:rsidRDefault="004849D1" w:rsidP="009C7B49">
      <w:pPr>
        <w:rPr>
          <w:lang w:val="nl-BE"/>
        </w:rPr>
      </w:pPr>
      <w:r>
        <w:rPr>
          <w:lang w:val="nl-BE"/>
        </w:rPr>
        <w:t xml:space="preserve">Tijdens de tutorial </w:t>
      </w:r>
      <w:r w:rsidR="00C8663E">
        <w:rPr>
          <w:lang w:val="nl-BE"/>
        </w:rPr>
        <w:t>wordt</w:t>
      </w:r>
      <w:r>
        <w:rPr>
          <w:lang w:val="nl-BE"/>
        </w:rPr>
        <w:t xml:space="preserve"> ervan uitgegaan dat er kennis is van volgende elementen:</w:t>
      </w:r>
    </w:p>
    <w:p w14:paraId="73B4A6EA" w14:textId="2C2393FB" w:rsidR="004849D1" w:rsidRDefault="004849D1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Elektronica</w:t>
      </w:r>
    </w:p>
    <w:p w14:paraId="11D5BE1F" w14:textId="15CF1A04" w:rsidR="004849D1" w:rsidRDefault="00791CA1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Mechanica</w:t>
      </w:r>
    </w:p>
    <w:p w14:paraId="36167469" w14:textId="024D1AD8" w:rsidR="00791CA1" w:rsidRDefault="004E1802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ESP32 en software</w:t>
      </w:r>
    </w:p>
    <w:p w14:paraId="7DD1D1BE" w14:textId="253D4910" w:rsidR="004E1802" w:rsidRDefault="004E1802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MQTT</w:t>
      </w:r>
    </w:p>
    <w:p w14:paraId="3B28AA5A" w14:textId="26AFAA8B" w:rsidR="004E1802" w:rsidRDefault="004E1802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Node Red</w:t>
      </w:r>
    </w:p>
    <w:p w14:paraId="3145F627" w14:textId="7F291854" w:rsidR="001B39B3" w:rsidRPr="004849D1" w:rsidRDefault="001B39B3" w:rsidP="004849D1">
      <w:pPr>
        <w:pStyle w:val="Lijstalinea"/>
        <w:numPr>
          <w:ilvl w:val="0"/>
          <w:numId w:val="21"/>
        </w:numPr>
        <w:rPr>
          <w:lang w:val="nl-BE"/>
        </w:rPr>
      </w:pPr>
      <w:r>
        <w:rPr>
          <w:lang w:val="nl-BE"/>
        </w:rPr>
        <w:t>Netwerken</w:t>
      </w:r>
    </w:p>
    <w:p w14:paraId="208ADD5E" w14:textId="787B7AC2" w:rsidR="0011053B" w:rsidRPr="00E95615" w:rsidRDefault="0011053B" w:rsidP="0011053B">
      <w:pPr>
        <w:pStyle w:val="Kop2"/>
      </w:pPr>
      <w:r>
        <w:rPr>
          <w:lang w:val="nl-BE"/>
        </w:rPr>
        <w:t>Stap</w:t>
      </w:r>
      <w:r w:rsidR="00C11406">
        <w:rPr>
          <w:lang w:val="nl-BE"/>
        </w:rPr>
        <w:t xml:space="preserve"> </w:t>
      </w:r>
      <w:r w:rsidR="00544964">
        <w:rPr>
          <w:lang w:val="nl-BE"/>
        </w:rPr>
        <w:t>1</w:t>
      </w:r>
      <w:r w:rsidR="00E95615">
        <w:rPr>
          <w:lang w:val="nl-BE"/>
        </w:rPr>
        <w:t xml:space="preserve">: </w:t>
      </w:r>
      <w:r w:rsidR="00E95615" w:rsidRPr="00E95615">
        <w:t>Acquiring hardware</w:t>
      </w:r>
    </w:p>
    <w:p w14:paraId="139CB007" w14:textId="3F3ABA32" w:rsidR="00E95615" w:rsidRPr="00E95615" w:rsidRDefault="00E95615" w:rsidP="00E95615">
      <w:pPr>
        <w:rPr>
          <w:lang w:val="nl-BE"/>
        </w:rPr>
      </w:pPr>
      <w:r>
        <w:rPr>
          <w:lang w:val="nl-BE"/>
        </w:rPr>
        <w:t>De eerste stap om het wagentje te bouwen is natuurlijk alle hardware en elektronica aan te kopen.</w:t>
      </w:r>
      <w:r w:rsidR="00FF4F06">
        <w:rPr>
          <w:lang w:val="nl-BE"/>
        </w:rPr>
        <w:t xml:space="preserve"> </w:t>
      </w:r>
      <w:r w:rsidR="0074574A">
        <w:rPr>
          <w:lang w:val="nl-BE"/>
        </w:rPr>
        <w:t xml:space="preserve">Deze </w:t>
      </w:r>
      <w:r w:rsidR="002E58BE">
        <w:rPr>
          <w:lang w:val="nl-BE"/>
        </w:rPr>
        <w:t>onderdelen</w:t>
      </w:r>
      <w:r w:rsidR="0074574A">
        <w:rPr>
          <w:lang w:val="nl-BE"/>
        </w:rPr>
        <w:t xml:space="preserve"> </w:t>
      </w:r>
      <w:r w:rsidR="002E58BE">
        <w:rPr>
          <w:lang w:val="nl-BE"/>
        </w:rPr>
        <w:t>werden eerder</w:t>
      </w:r>
      <w:r w:rsidR="00800508">
        <w:rPr>
          <w:lang w:val="nl-BE"/>
        </w:rPr>
        <w:t xml:space="preserve"> in dit document </w:t>
      </w:r>
      <w:r w:rsidR="0074574A">
        <w:rPr>
          <w:lang w:val="nl-BE"/>
        </w:rPr>
        <w:t xml:space="preserve">beschreven onder het </w:t>
      </w:r>
      <w:r w:rsidR="002E58BE">
        <w:rPr>
          <w:lang w:val="nl-BE"/>
        </w:rPr>
        <w:t>deel hardware en zijn ook terug te vinden in de BOM.</w:t>
      </w:r>
    </w:p>
    <w:p w14:paraId="2E664FAC" w14:textId="0D78D33C" w:rsidR="00C11406" w:rsidRDefault="00E95615" w:rsidP="00E95615">
      <w:pPr>
        <w:pStyle w:val="Kop2"/>
        <w:rPr>
          <w:lang w:val="nl-BE"/>
        </w:rPr>
      </w:pPr>
      <w:bookmarkStart w:id="2" w:name="_Hlk73179775"/>
      <w:r>
        <w:rPr>
          <w:lang w:val="nl-BE"/>
        </w:rPr>
        <w:t>Stap 2</w:t>
      </w:r>
      <w:bookmarkEnd w:id="2"/>
      <w:r>
        <w:rPr>
          <w:lang w:val="nl-BE"/>
        </w:rPr>
        <w:t xml:space="preserve">: </w:t>
      </w:r>
      <w:r w:rsidR="00CB4A8A">
        <w:rPr>
          <w:lang w:val="nl-BE"/>
        </w:rPr>
        <w:t>Assemblage</w:t>
      </w:r>
    </w:p>
    <w:p w14:paraId="5BE33755" w14:textId="415D96C2" w:rsidR="0034721D" w:rsidRDefault="0034721D" w:rsidP="0034721D">
      <w:pPr>
        <w:rPr>
          <w:lang w:val="nl-BE"/>
        </w:rPr>
      </w:pPr>
      <w:r>
        <w:rPr>
          <w:lang w:val="nl-BE"/>
        </w:rPr>
        <w:t>Nadat alle onderdelen zijn aangekomen</w:t>
      </w:r>
      <w:r w:rsidR="0033530A">
        <w:rPr>
          <w:lang w:val="nl-BE"/>
        </w:rPr>
        <w:t>,</w:t>
      </w:r>
      <w:r>
        <w:rPr>
          <w:lang w:val="nl-BE"/>
        </w:rPr>
        <w:t xml:space="preserve"> kunnen we beginne</w:t>
      </w:r>
      <w:r w:rsidR="00464DA7">
        <w:rPr>
          <w:lang w:val="nl-BE"/>
        </w:rPr>
        <w:t>n</w:t>
      </w:r>
      <w:r>
        <w:rPr>
          <w:lang w:val="nl-BE"/>
        </w:rPr>
        <w:t xml:space="preserve"> met de a</w:t>
      </w:r>
      <w:r w:rsidR="002B2FA4">
        <w:rPr>
          <w:lang w:val="nl-BE"/>
        </w:rPr>
        <w:t>ssemblage van de wagentjes.</w:t>
      </w:r>
    </w:p>
    <w:p w14:paraId="3E6D5E54" w14:textId="2FEDFD23" w:rsidR="00F06366" w:rsidRDefault="00F06366" w:rsidP="00F06366">
      <w:pPr>
        <w:pStyle w:val="Kop3"/>
        <w:rPr>
          <w:lang w:val="nl-BE"/>
        </w:rPr>
      </w:pPr>
      <w:r>
        <w:rPr>
          <w:lang w:val="nl-BE"/>
        </w:rPr>
        <w:t xml:space="preserve">Bodem </w:t>
      </w:r>
      <w:r w:rsidR="008216F2">
        <w:rPr>
          <w:lang w:val="nl-BE"/>
        </w:rPr>
        <w:t>frame</w:t>
      </w:r>
    </w:p>
    <w:p w14:paraId="60AC1CA8" w14:textId="7E872511" w:rsidR="00A97A29" w:rsidRDefault="00172678" w:rsidP="00A97A29">
      <w:pPr>
        <w:rPr>
          <w:lang w:val="nl-BE"/>
        </w:rPr>
      </w:pPr>
      <w:r>
        <w:rPr>
          <w:lang w:val="nl-BE"/>
        </w:rPr>
        <w:t xml:space="preserve">Bevestig de motor houders, </w:t>
      </w:r>
      <w:r w:rsidR="00023CC3">
        <w:rPr>
          <w:lang w:val="nl-BE"/>
        </w:rPr>
        <w:t>zwenkwieltjes</w:t>
      </w:r>
      <w:r w:rsidR="00000F45">
        <w:rPr>
          <w:lang w:val="nl-BE"/>
        </w:rPr>
        <w:t xml:space="preserve"> en batterijhouder aan het bodem frame</w:t>
      </w:r>
      <w:r w:rsidR="00B56FCE">
        <w:rPr>
          <w:lang w:val="nl-BE"/>
        </w:rPr>
        <w:t xml:space="preserve"> met de </w:t>
      </w:r>
      <w:r w:rsidR="006F013E">
        <w:rPr>
          <w:lang w:val="nl-BE"/>
        </w:rPr>
        <w:t>bijhorende bouten, moeren en rondellen.</w:t>
      </w:r>
    </w:p>
    <w:p w14:paraId="3B075E3B" w14:textId="32F993F6" w:rsidR="006F013E" w:rsidRDefault="00920318" w:rsidP="006F013E">
      <w:pPr>
        <w:pStyle w:val="Kop3"/>
        <w:rPr>
          <w:lang w:val="nl-BE"/>
        </w:rPr>
      </w:pPr>
      <w:r>
        <w:rPr>
          <w:lang w:val="nl-BE"/>
        </w:rPr>
        <w:t>Midden</w:t>
      </w:r>
      <w:r w:rsidR="008216F2">
        <w:rPr>
          <w:lang w:val="nl-BE"/>
        </w:rPr>
        <w:t xml:space="preserve"> frame</w:t>
      </w:r>
    </w:p>
    <w:p w14:paraId="47511A12" w14:textId="2B335930" w:rsidR="00920318" w:rsidRDefault="00920318" w:rsidP="00920318">
      <w:pPr>
        <w:rPr>
          <w:lang w:val="nl-BE"/>
        </w:rPr>
      </w:pPr>
      <w:r w:rsidRPr="00920318">
        <w:rPr>
          <w:lang w:val="nl-BE"/>
        </w:rPr>
        <w:t xml:space="preserve">Bevestig de </w:t>
      </w:r>
      <w:r w:rsidR="00E41785" w:rsidRPr="00920318">
        <w:rPr>
          <w:lang w:val="nl-BE"/>
        </w:rPr>
        <w:t>stapper motoren</w:t>
      </w:r>
      <w:r w:rsidRPr="00920318">
        <w:rPr>
          <w:lang w:val="nl-BE"/>
        </w:rPr>
        <w:t xml:space="preserve"> in de motorhouder</w:t>
      </w:r>
      <w:r>
        <w:rPr>
          <w:lang w:val="nl-BE"/>
        </w:rPr>
        <w:t>s</w:t>
      </w:r>
      <w:r w:rsidR="00E41785">
        <w:rPr>
          <w:lang w:val="nl-BE"/>
        </w:rPr>
        <w:t>. Insta</w:t>
      </w:r>
      <w:r w:rsidR="001047D3">
        <w:rPr>
          <w:lang w:val="nl-BE"/>
        </w:rPr>
        <w:t>l</w:t>
      </w:r>
      <w:r w:rsidR="00E41785">
        <w:rPr>
          <w:lang w:val="nl-BE"/>
        </w:rPr>
        <w:t xml:space="preserve">leer de </w:t>
      </w:r>
      <w:r w:rsidR="008579F3">
        <w:rPr>
          <w:lang w:val="nl-BE"/>
        </w:rPr>
        <w:t xml:space="preserve">“support </w:t>
      </w:r>
      <w:proofErr w:type="spellStart"/>
      <w:r w:rsidR="008579F3">
        <w:rPr>
          <w:lang w:val="nl-BE"/>
        </w:rPr>
        <w:t>poles</w:t>
      </w:r>
      <w:proofErr w:type="spellEnd"/>
      <w:r w:rsidR="008579F3">
        <w:rPr>
          <w:lang w:val="nl-BE"/>
        </w:rPr>
        <w:t>” op de bodemplaat</w:t>
      </w:r>
      <w:r w:rsidR="00146AA3">
        <w:rPr>
          <w:lang w:val="nl-BE"/>
        </w:rPr>
        <w:t>.</w:t>
      </w:r>
      <w:r w:rsidR="0011379D">
        <w:rPr>
          <w:lang w:val="nl-BE"/>
        </w:rPr>
        <w:t xml:space="preserve"> </w:t>
      </w:r>
      <w:r w:rsidR="00F47C66">
        <w:rPr>
          <w:lang w:val="nl-BE"/>
        </w:rPr>
        <w:t>Installeer ook de bumper met line sensor.</w:t>
      </w:r>
    </w:p>
    <w:p w14:paraId="3AEB593D" w14:textId="3BA66F8B" w:rsidR="00F8638F" w:rsidRDefault="008216F2" w:rsidP="00F8638F">
      <w:pPr>
        <w:pStyle w:val="Kop3"/>
        <w:rPr>
          <w:lang w:val="nl-BE"/>
        </w:rPr>
      </w:pPr>
      <w:r>
        <w:rPr>
          <w:lang w:val="nl-BE"/>
        </w:rPr>
        <w:t>Boven frame</w:t>
      </w:r>
    </w:p>
    <w:p w14:paraId="438ABE25" w14:textId="242D0ACE" w:rsidR="008216F2" w:rsidRDefault="00A37E1B" w:rsidP="008216F2">
      <w:pPr>
        <w:rPr>
          <w:lang w:val="nl-BE"/>
        </w:rPr>
      </w:pPr>
      <w:r>
        <w:rPr>
          <w:lang w:val="nl-BE"/>
        </w:rPr>
        <w:t>Insta</w:t>
      </w:r>
      <w:r w:rsidR="001047D3">
        <w:rPr>
          <w:lang w:val="nl-BE"/>
        </w:rPr>
        <w:t>l</w:t>
      </w:r>
      <w:r>
        <w:rPr>
          <w:lang w:val="nl-BE"/>
        </w:rPr>
        <w:t xml:space="preserve">leer het boven frame op de “support </w:t>
      </w:r>
      <w:r w:rsidR="004B5BBB">
        <w:rPr>
          <w:lang w:val="nl-BE"/>
        </w:rPr>
        <w:t>poles” en bevestig deze. Instal</w:t>
      </w:r>
      <w:r w:rsidR="001047D3">
        <w:rPr>
          <w:lang w:val="nl-BE"/>
        </w:rPr>
        <w:t>l</w:t>
      </w:r>
      <w:r w:rsidR="004B5BBB">
        <w:rPr>
          <w:lang w:val="nl-BE"/>
        </w:rPr>
        <w:t>eer ver</w:t>
      </w:r>
      <w:r w:rsidR="00D8202E">
        <w:rPr>
          <w:lang w:val="nl-BE"/>
        </w:rPr>
        <w:t xml:space="preserve">volgens de </w:t>
      </w:r>
      <w:proofErr w:type="spellStart"/>
      <w:r w:rsidR="00EF7A11">
        <w:rPr>
          <w:lang w:val="nl-BE"/>
        </w:rPr>
        <w:t>mounting</w:t>
      </w:r>
      <w:proofErr w:type="spellEnd"/>
      <w:r w:rsidR="00EF7A11">
        <w:rPr>
          <w:lang w:val="nl-BE"/>
        </w:rPr>
        <w:t xml:space="preserve"> bracket voor de </w:t>
      </w:r>
      <w:r w:rsidR="00F44A06">
        <w:rPr>
          <w:lang w:val="nl-BE"/>
        </w:rPr>
        <w:t>afstand</w:t>
      </w:r>
      <w:r w:rsidR="00CF16A1">
        <w:rPr>
          <w:lang w:val="nl-BE"/>
        </w:rPr>
        <w:t>s</w:t>
      </w:r>
      <w:r w:rsidR="00F44A06">
        <w:rPr>
          <w:lang w:val="nl-BE"/>
        </w:rPr>
        <w:t>senor</w:t>
      </w:r>
      <w:r w:rsidR="00CF16A1">
        <w:rPr>
          <w:lang w:val="nl-BE"/>
        </w:rPr>
        <w:t>.</w:t>
      </w:r>
    </w:p>
    <w:p w14:paraId="4A87C8BE" w14:textId="4AACACB9" w:rsidR="00010438" w:rsidRDefault="00010438" w:rsidP="00010438">
      <w:pPr>
        <w:pStyle w:val="Kop3"/>
        <w:rPr>
          <w:lang w:val="nl-BE"/>
        </w:rPr>
      </w:pPr>
      <w:r>
        <w:rPr>
          <w:lang w:val="nl-BE"/>
        </w:rPr>
        <w:lastRenderedPageBreak/>
        <w:t>PCB</w:t>
      </w:r>
    </w:p>
    <w:p w14:paraId="21144349" w14:textId="6D69CE98" w:rsidR="00010438" w:rsidRPr="00010438" w:rsidRDefault="00010438" w:rsidP="00010438">
      <w:pPr>
        <w:rPr>
          <w:lang w:val="nl-BE"/>
        </w:rPr>
      </w:pPr>
      <w:r>
        <w:rPr>
          <w:lang w:val="nl-BE"/>
        </w:rPr>
        <w:t>Soldeer</w:t>
      </w:r>
      <w:r w:rsidR="00F806F9">
        <w:rPr>
          <w:lang w:val="nl-BE"/>
        </w:rPr>
        <w:t xml:space="preserve"> alle</w:t>
      </w:r>
      <w:r>
        <w:rPr>
          <w:lang w:val="nl-BE"/>
        </w:rPr>
        <w:t xml:space="preserve"> componenten op de PCB behalve </w:t>
      </w:r>
      <w:r w:rsidR="00F154A6">
        <w:rPr>
          <w:lang w:val="nl-BE"/>
        </w:rPr>
        <w:t>de motorkabels</w:t>
      </w:r>
      <w:r w:rsidR="00284EEA">
        <w:rPr>
          <w:lang w:val="nl-BE"/>
        </w:rPr>
        <w:t>.</w:t>
      </w:r>
    </w:p>
    <w:p w14:paraId="060BA92E" w14:textId="645018D8" w:rsidR="00CF16A1" w:rsidRDefault="00CF16A1" w:rsidP="00CF16A1">
      <w:pPr>
        <w:pStyle w:val="Kop3"/>
        <w:rPr>
          <w:lang w:val="nl-BE"/>
        </w:rPr>
      </w:pPr>
      <w:r>
        <w:rPr>
          <w:lang w:val="nl-BE"/>
        </w:rPr>
        <w:t>Elektronica bevestigen</w:t>
      </w:r>
    </w:p>
    <w:p w14:paraId="6FD6001D" w14:textId="03B3C5F8" w:rsidR="00CF16A1" w:rsidRDefault="00CF16A1" w:rsidP="00CF16A1">
      <w:pPr>
        <w:rPr>
          <w:lang w:val="nl-BE"/>
        </w:rPr>
      </w:pPr>
      <w:r>
        <w:rPr>
          <w:lang w:val="nl-BE"/>
        </w:rPr>
        <w:t xml:space="preserve">Bevestig de </w:t>
      </w:r>
      <w:proofErr w:type="spellStart"/>
      <w:r w:rsidR="00041DEE">
        <w:rPr>
          <w:lang w:val="nl-BE"/>
        </w:rPr>
        <w:t>servo</w:t>
      </w:r>
      <w:proofErr w:type="spellEnd"/>
      <w:r w:rsidR="00041DEE">
        <w:rPr>
          <w:lang w:val="nl-BE"/>
        </w:rPr>
        <w:t xml:space="preserve"> op het </w:t>
      </w:r>
      <w:proofErr w:type="spellStart"/>
      <w:r w:rsidR="00041DEE">
        <w:rPr>
          <w:lang w:val="nl-BE"/>
        </w:rPr>
        <w:t>mounting</w:t>
      </w:r>
      <w:proofErr w:type="spellEnd"/>
      <w:r w:rsidR="00041DEE">
        <w:rPr>
          <w:lang w:val="nl-BE"/>
        </w:rPr>
        <w:t xml:space="preserve"> bracket</w:t>
      </w:r>
      <w:r w:rsidR="00E67570">
        <w:rPr>
          <w:lang w:val="nl-BE"/>
        </w:rPr>
        <w:t xml:space="preserve">. Neem de </w:t>
      </w:r>
      <w:r w:rsidR="00D629D6">
        <w:rPr>
          <w:lang w:val="nl-BE"/>
        </w:rPr>
        <w:t>afstand</w:t>
      </w:r>
      <w:r w:rsidR="001047D3">
        <w:rPr>
          <w:lang w:val="nl-BE"/>
        </w:rPr>
        <w:t xml:space="preserve"> </w:t>
      </w:r>
      <w:r w:rsidR="00D629D6">
        <w:rPr>
          <w:lang w:val="nl-BE"/>
        </w:rPr>
        <w:t>sensor</w:t>
      </w:r>
      <w:r w:rsidR="00E67570">
        <w:rPr>
          <w:lang w:val="nl-BE"/>
        </w:rPr>
        <w:t xml:space="preserve"> en insta</w:t>
      </w:r>
      <w:r w:rsidR="001047D3">
        <w:rPr>
          <w:lang w:val="nl-BE"/>
        </w:rPr>
        <w:t>l</w:t>
      </w:r>
      <w:r w:rsidR="00E67570">
        <w:rPr>
          <w:lang w:val="nl-BE"/>
        </w:rPr>
        <w:t xml:space="preserve">leer deze op </w:t>
      </w:r>
      <w:r w:rsidR="00C91033">
        <w:rPr>
          <w:lang w:val="nl-BE"/>
        </w:rPr>
        <w:t xml:space="preserve">het bovendeel van het </w:t>
      </w:r>
      <w:proofErr w:type="spellStart"/>
      <w:r w:rsidR="00C91033">
        <w:rPr>
          <w:lang w:val="nl-BE"/>
        </w:rPr>
        <w:t>mounting</w:t>
      </w:r>
      <w:proofErr w:type="spellEnd"/>
      <w:r w:rsidR="00C91033">
        <w:rPr>
          <w:lang w:val="nl-BE"/>
        </w:rPr>
        <w:t xml:space="preserve"> </w:t>
      </w:r>
      <w:r w:rsidR="00D629D6">
        <w:rPr>
          <w:lang w:val="nl-BE"/>
        </w:rPr>
        <w:t>bracket</w:t>
      </w:r>
      <w:r w:rsidR="00C91033">
        <w:rPr>
          <w:lang w:val="nl-BE"/>
        </w:rPr>
        <w:t xml:space="preserve"> en instal</w:t>
      </w:r>
      <w:r w:rsidR="001047D3">
        <w:rPr>
          <w:lang w:val="nl-BE"/>
        </w:rPr>
        <w:t>l</w:t>
      </w:r>
      <w:r w:rsidR="00C91033">
        <w:rPr>
          <w:lang w:val="nl-BE"/>
        </w:rPr>
        <w:t>eer het geheel vervolgens op de servomotor.</w:t>
      </w:r>
      <w:r w:rsidR="00326452">
        <w:rPr>
          <w:lang w:val="nl-BE"/>
        </w:rPr>
        <w:t xml:space="preserve"> Bevestig vervolg</w:t>
      </w:r>
      <w:r w:rsidR="00DB07DE">
        <w:rPr>
          <w:lang w:val="nl-BE"/>
        </w:rPr>
        <w:t xml:space="preserve">ens de pcb met de </w:t>
      </w:r>
      <w:r w:rsidR="00D629D6">
        <w:rPr>
          <w:lang w:val="nl-BE"/>
        </w:rPr>
        <w:t>bijhorende</w:t>
      </w:r>
      <w:r w:rsidR="00DB07DE">
        <w:rPr>
          <w:lang w:val="nl-BE"/>
        </w:rPr>
        <w:t xml:space="preserve"> bouten</w:t>
      </w:r>
      <w:r w:rsidR="004420AB">
        <w:rPr>
          <w:lang w:val="nl-BE"/>
        </w:rPr>
        <w:t xml:space="preserve">, </w:t>
      </w:r>
      <w:r w:rsidR="00DB07DE">
        <w:rPr>
          <w:lang w:val="nl-BE"/>
        </w:rPr>
        <w:t xml:space="preserve">moeren en </w:t>
      </w:r>
      <w:r w:rsidR="0078279B">
        <w:rPr>
          <w:lang w:val="nl-BE"/>
        </w:rPr>
        <w:t>“</w:t>
      </w:r>
      <w:proofErr w:type="spellStart"/>
      <w:r w:rsidR="0078279B">
        <w:rPr>
          <w:lang w:val="nl-BE"/>
        </w:rPr>
        <w:t>standoffs</w:t>
      </w:r>
      <w:proofErr w:type="spellEnd"/>
      <w:r w:rsidR="0078279B">
        <w:rPr>
          <w:lang w:val="nl-BE"/>
        </w:rPr>
        <w:t>”</w:t>
      </w:r>
      <w:r w:rsidR="00C85271">
        <w:rPr>
          <w:lang w:val="nl-BE"/>
        </w:rPr>
        <w:t xml:space="preserve"> op het </w:t>
      </w:r>
      <w:r w:rsidR="00D629D6">
        <w:rPr>
          <w:lang w:val="nl-BE"/>
        </w:rPr>
        <w:t>boven frame</w:t>
      </w:r>
      <w:r w:rsidR="00C85271">
        <w:rPr>
          <w:lang w:val="nl-BE"/>
        </w:rPr>
        <w:t>.</w:t>
      </w:r>
    </w:p>
    <w:p w14:paraId="4A5438F0" w14:textId="437DE316" w:rsidR="00867759" w:rsidRDefault="00D629D6" w:rsidP="00BD2DD4">
      <w:pPr>
        <w:pStyle w:val="Kop3"/>
        <w:rPr>
          <w:lang w:val="nl-BE"/>
        </w:rPr>
      </w:pPr>
      <w:proofErr w:type="spellStart"/>
      <w:r>
        <w:rPr>
          <w:lang w:val="nl-BE"/>
        </w:rPr>
        <w:t>Afmontage</w:t>
      </w:r>
      <w:proofErr w:type="spellEnd"/>
      <w:r w:rsidR="00867759">
        <w:rPr>
          <w:lang w:val="nl-BE"/>
        </w:rPr>
        <w:t xml:space="preserve"> </w:t>
      </w:r>
      <w:r>
        <w:rPr>
          <w:lang w:val="nl-BE"/>
        </w:rPr>
        <w:t>Elektronica</w:t>
      </w:r>
    </w:p>
    <w:p w14:paraId="55B79D77" w14:textId="5D21C4C7" w:rsidR="00BD2DD4" w:rsidRPr="00BD2DD4" w:rsidRDefault="00BD2DD4" w:rsidP="00BD2DD4">
      <w:pPr>
        <w:rPr>
          <w:lang w:val="nl-BE"/>
        </w:rPr>
      </w:pPr>
      <w:r>
        <w:rPr>
          <w:lang w:val="nl-BE"/>
        </w:rPr>
        <w:t xml:space="preserve">Tot slot worden </w:t>
      </w:r>
      <w:r w:rsidR="005769A3">
        <w:rPr>
          <w:lang w:val="nl-BE"/>
        </w:rPr>
        <w:t xml:space="preserve">alle kabels getrokken en verbonden met de </w:t>
      </w:r>
      <w:r w:rsidR="00742862">
        <w:rPr>
          <w:lang w:val="nl-BE"/>
        </w:rPr>
        <w:t>bijhorende</w:t>
      </w:r>
      <w:r w:rsidR="005769A3">
        <w:rPr>
          <w:lang w:val="nl-BE"/>
        </w:rPr>
        <w:t xml:space="preserve"> onderdelen</w:t>
      </w:r>
      <w:r w:rsidR="00BA3A70">
        <w:rPr>
          <w:lang w:val="nl-BE"/>
        </w:rPr>
        <w:t xml:space="preserve"> </w:t>
      </w:r>
      <w:r w:rsidR="004420AB">
        <w:rPr>
          <w:lang w:val="nl-BE"/>
        </w:rPr>
        <w:t>volgens onderstaand schema</w:t>
      </w:r>
      <w:r w:rsidR="00BA3A70">
        <w:rPr>
          <w:lang w:val="nl-BE"/>
        </w:rPr>
        <w:t>.</w:t>
      </w:r>
    </w:p>
    <w:p w14:paraId="5DFB2560" w14:textId="0CD9BF52" w:rsidR="00146AA3" w:rsidRPr="00920318" w:rsidRDefault="00742862" w:rsidP="00920318">
      <w:pPr>
        <w:rPr>
          <w:lang w:val="nl-BE"/>
        </w:rPr>
      </w:pPr>
      <w:r w:rsidRPr="00E54D5E">
        <w:rPr>
          <w:noProof/>
        </w:rPr>
        <w:drawing>
          <wp:anchor distT="0" distB="0" distL="114300" distR="114300" simplePos="0" relativeHeight="251661312" behindDoc="0" locked="0" layoutInCell="1" allowOverlap="1" wp14:anchorId="4399E8CF" wp14:editId="00E6F712">
            <wp:simplePos x="0" y="0"/>
            <wp:positionH relativeFrom="column">
              <wp:posOffset>-807085</wp:posOffset>
            </wp:positionH>
            <wp:positionV relativeFrom="paragraph">
              <wp:posOffset>151765</wp:posOffset>
            </wp:positionV>
            <wp:extent cx="7311491" cy="5130376"/>
            <wp:effectExtent l="0" t="0" r="3810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491" cy="513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8F131" w14:textId="5DC05664" w:rsidR="0017163D" w:rsidRDefault="0017163D" w:rsidP="0017163D">
      <w:pPr>
        <w:pStyle w:val="Kop2"/>
      </w:pPr>
      <w:r w:rsidRPr="008705CC">
        <w:rPr>
          <w:lang w:val="nl-BE"/>
        </w:rPr>
        <w:t>Sta</w:t>
      </w:r>
      <w:r w:rsidR="00DB5569" w:rsidRPr="008705CC">
        <w:rPr>
          <w:lang w:val="nl-BE"/>
        </w:rPr>
        <w:t>p</w:t>
      </w:r>
      <w:r w:rsidR="00826816">
        <w:t xml:space="preserve"> 3:</w:t>
      </w:r>
      <w:r w:rsidR="00DB5569" w:rsidRPr="00DB5569">
        <w:t xml:space="preserve"> MQTT and node r</w:t>
      </w:r>
      <w:r w:rsidR="00DB5569">
        <w:t>ed</w:t>
      </w:r>
    </w:p>
    <w:p w14:paraId="36BF3330" w14:textId="1C6317C4" w:rsidR="00826816" w:rsidRDefault="005E5D85" w:rsidP="00826816">
      <w:pPr>
        <w:rPr>
          <w:lang w:val="nl-BE"/>
        </w:rPr>
      </w:pPr>
      <w:r w:rsidRPr="00182DB0">
        <w:rPr>
          <w:lang w:val="nl-BE"/>
        </w:rPr>
        <w:t xml:space="preserve">Installeer </w:t>
      </w:r>
      <w:r w:rsidR="00182DB0" w:rsidRPr="00182DB0">
        <w:rPr>
          <w:lang w:val="nl-BE"/>
        </w:rPr>
        <w:t>een MQTT en N</w:t>
      </w:r>
      <w:r w:rsidR="00182DB0">
        <w:rPr>
          <w:lang w:val="nl-BE"/>
        </w:rPr>
        <w:t>ode Red server. Hierbij kan gebruik gemaakt worden van een raspberry pi</w:t>
      </w:r>
      <w:r w:rsidR="00E85B4C">
        <w:rPr>
          <w:lang w:val="nl-BE"/>
        </w:rPr>
        <w:t>.</w:t>
      </w:r>
    </w:p>
    <w:p w14:paraId="049CB0AF" w14:textId="03927D5F" w:rsidR="00593A98" w:rsidRDefault="00593A98" w:rsidP="00826816">
      <w:pPr>
        <w:rPr>
          <w:lang w:val="nl-BE"/>
        </w:rPr>
      </w:pPr>
      <w:r>
        <w:rPr>
          <w:lang w:val="nl-BE"/>
        </w:rPr>
        <w:t xml:space="preserve">Installeer de node-red flow voor de wagensturing. </w:t>
      </w:r>
    </w:p>
    <w:p w14:paraId="25E05338" w14:textId="667DE401" w:rsidR="009B49F5" w:rsidRDefault="009B49F5" w:rsidP="009B49F5">
      <w:pPr>
        <w:pStyle w:val="Kop2"/>
        <w:rPr>
          <w:lang w:val="nl-BE"/>
        </w:rPr>
      </w:pPr>
      <w:r>
        <w:rPr>
          <w:lang w:val="nl-BE"/>
        </w:rPr>
        <w:t>Stap 4</w:t>
      </w:r>
      <w:r w:rsidR="009E2878">
        <w:rPr>
          <w:lang w:val="nl-BE"/>
        </w:rPr>
        <w:t xml:space="preserve">: </w:t>
      </w:r>
      <w:r w:rsidR="003E48F6">
        <w:rPr>
          <w:lang w:val="nl-BE"/>
        </w:rPr>
        <w:t>Programmatie</w:t>
      </w:r>
      <w:r w:rsidR="00726602">
        <w:rPr>
          <w:lang w:val="nl-BE"/>
        </w:rPr>
        <w:t xml:space="preserve"> </w:t>
      </w:r>
      <w:r w:rsidR="00A559E4">
        <w:rPr>
          <w:lang w:val="nl-BE"/>
        </w:rPr>
        <w:t>ESP</w:t>
      </w:r>
      <w:r w:rsidR="00726602">
        <w:rPr>
          <w:lang w:val="nl-BE"/>
        </w:rPr>
        <w:t>32</w:t>
      </w:r>
    </w:p>
    <w:p w14:paraId="5A59829A" w14:textId="755501CD" w:rsidR="00A559E4" w:rsidRDefault="00A559E4" w:rsidP="00A559E4">
      <w:pPr>
        <w:rPr>
          <w:lang w:val="nl-BE"/>
        </w:rPr>
      </w:pPr>
      <w:r>
        <w:rPr>
          <w:lang w:val="nl-BE"/>
        </w:rPr>
        <w:t xml:space="preserve">Nu we een </w:t>
      </w:r>
      <w:r w:rsidR="00C8663E">
        <w:rPr>
          <w:lang w:val="nl-BE"/>
        </w:rPr>
        <w:t>MQTT-server</w:t>
      </w:r>
      <w:r>
        <w:rPr>
          <w:lang w:val="nl-BE"/>
        </w:rPr>
        <w:t xml:space="preserve"> hebben</w:t>
      </w:r>
      <w:r w:rsidR="00E35932">
        <w:rPr>
          <w:lang w:val="nl-BE"/>
        </w:rPr>
        <w:t>,</w:t>
      </w:r>
      <w:r>
        <w:rPr>
          <w:lang w:val="nl-BE"/>
        </w:rPr>
        <w:t xml:space="preserve"> moeten we de ESP32 programmeren. Vergeet niet voor het </w:t>
      </w:r>
      <w:r w:rsidR="003E48F6">
        <w:rPr>
          <w:lang w:val="nl-BE"/>
        </w:rPr>
        <w:t>programmeren</w:t>
      </w:r>
      <w:r w:rsidR="00B56683">
        <w:rPr>
          <w:lang w:val="nl-BE"/>
        </w:rPr>
        <w:t xml:space="preserve"> de code aan te passen aan de huidige </w:t>
      </w:r>
      <w:r w:rsidR="003E48F6">
        <w:rPr>
          <w:lang w:val="nl-BE"/>
        </w:rPr>
        <w:t>situatie</w:t>
      </w:r>
      <w:r w:rsidR="00BB2767">
        <w:rPr>
          <w:lang w:val="nl-BE"/>
        </w:rPr>
        <w:t xml:space="preserve"> (wifi </w:t>
      </w:r>
      <w:proofErr w:type="spellStart"/>
      <w:r w:rsidR="00BB2767">
        <w:rPr>
          <w:lang w:val="nl-BE"/>
        </w:rPr>
        <w:t>ssid</w:t>
      </w:r>
      <w:proofErr w:type="spellEnd"/>
      <w:r w:rsidR="00BB2767">
        <w:rPr>
          <w:lang w:val="nl-BE"/>
        </w:rPr>
        <w:t xml:space="preserve">, password, </w:t>
      </w:r>
      <w:r w:rsidR="00D629D6">
        <w:rPr>
          <w:lang w:val="nl-BE"/>
        </w:rPr>
        <w:t>etc.</w:t>
      </w:r>
      <w:r w:rsidR="00BB2767">
        <w:rPr>
          <w:lang w:val="nl-BE"/>
        </w:rPr>
        <w:t>). Program</w:t>
      </w:r>
      <w:r w:rsidR="0038133C">
        <w:rPr>
          <w:lang w:val="nl-BE"/>
        </w:rPr>
        <w:t>m</w:t>
      </w:r>
      <w:r w:rsidR="00BB2767">
        <w:rPr>
          <w:lang w:val="nl-BE"/>
        </w:rPr>
        <w:t>eer vervolgens</w:t>
      </w:r>
      <w:r w:rsidR="002C0CDC">
        <w:rPr>
          <w:lang w:val="nl-BE"/>
        </w:rPr>
        <w:t xml:space="preserve"> ESP.</w:t>
      </w:r>
    </w:p>
    <w:p w14:paraId="1C0F72FD" w14:textId="17BB219D" w:rsidR="00E03D32" w:rsidRDefault="00E03D32" w:rsidP="00A559E4">
      <w:pPr>
        <w:rPr>
          <w:lang w:val="nl-BE"/>
        </w:rPr>
      </w:pPr>
    </w:p>
    <w:p w14:paraId="03BA06EA" w14:textId="20608A60" w:rsidR="00A540CE" w:rsidRPr="007053DD" w:rsidRDefault="00F13E90" w:rsidP="00A540CE">
      <w:pPr>
        <w:pStyle w:val="Kop2"/>
        <w:rPr>
          <w:lang w:val="nl-BE"/>
        </w:rPr>
      </w:pPr>
      <w:r>
        <w:rPr>
          <w:lang w:val="nl-BE"/>
        </w:rPr>
        <w:lastRenderedPageBreak/>
        <w:t>S</w:t>
      </w:r>
      <w:r w:rsidR="00A540CE">
        <w:rPr>
          <w:lang w:val="nl-BE"/>
        </w:rPr>
        <w:t>tap 5</w:t>
      </w:r>
      <w:r w:rsidR="007053DD">
        <w:rPr>
          <w:lang w:val="nl-BE"/>
        </w:rPr>
        <w:t xml:space="preserve"> </w:t>
      </w:r>
      <w:r w:rsidR="004535D2" w:rsidRPr="007053DD">
        <w:rPr>
          <w:lang w:val="nl-BE"/>
        </w:rPr>
        <w:t>Aanleggen van het parcours</w:t>
      </w:r>
    </w:p>
    <w:p w14:paraId="74F66488" w14:textId="61CCC1F7" w:rsidR="008E6DF6" w:rsidRDefault="009C065C" w:rsidP="00A559E4">
      <w:pPr>
        <w:rPr>
          <w:lang w:val="nl-BE"/>
        </w:rPr>
      </w:pPr>
      <w:r>
        <w:rPr>
          <w:lang w:val="nl-BE"/>
        </w:rPr>
        <w:t xml:space="preserve">Het aanleggen van het parcours kan simpelweg worden gedaan </w:t>
      </w:r>
      <w:r w:rsidR="0065380B">
        <w:rPr>
          <w:lang w:val="nl-BE"/>
        </w:rPr>
        <w:t xml:space="preserve">door het </w:t>
      </w:r>
      <w:r w:rsidR="00D843EF">
        <w:rPr>
          <w:lang w:val="nl-BE"/>
        </w:rPr>
        <w:t>tr</w:t>
      </w:r>
      <w:r w:rsidR="0065380B">
        <w:rPr>
          <w:lang w:val="nl-BE"/>
        </w:rPr>
        <w:t xml:space="preserve">ekken van een zwarte lijn op lichte grond of witte lijn op donkere grond. Vervolgens kunnen er dwarslijnen voorzien worden </w:t>
      </w:r>
      <w:r w:rsidR="0044001A">
        <w:rPr>
          <w:lang w:val="nl-BE"/>
        </w:rPr>
        <w:t>om het wagentje te stoppen op de “points of intrest”.</w:t>
      </w:r>
    </w:p>
    <w:p w14:paraId="35A1F3DC" w14:textId="1D35A47A" w:rsidR="00BC3769" w:rsidRDefault="00BC3769" w:rsidP="00BC3769">
      <w:pPr>
        <w:pStyle w:val="Kop2"/>
        <w:rPr>
          <w:lang w:val="nl-BE"/>
        </w:rPr>
      </w:pPr>
      <w:r>
        <w:rPr>
          <w:lang w:val="nl-BE"/>
        </w:rPr>
        <w:t>Stap 6 Tewerkstelling</w:t>
      </w:r>
    </w:p>
    <w:p w14:paraId="2DF3AE4B" w14:textId="3F95407F" w:rsidR="009046E2" w:rsidRPr="009046E2" w:rsidRDefault="009046E2" w:rsidP="009046E2">
      <w:pPr>
        <w:rPr>
          <w:lang w:val="nl-BE"/>
        </w:rPr>
      </w:pPr>
      <w:r>
        <w:rPr>
          <w:lang w:val="nl-BE"/>
        </w:rPr>
        <w:t xml:space="preserve">Tot slot kunnen de wagentjes </w:t>
      </w:r>
      <w:r w:rsidR="00D843EF">
        <w:rPr>
          <w:lang w:val="nl-BE"/>
        </w:rPr>
        <w:t>in werking</w:t>
      </w:r>
      <w:r>
        <w:rPr>
          <w:lang w:val="nl-BE"/>
        </w:rPr>
        <w:t xml:space="preserve"> worden gesteld</w:t>
      </w:r>
      <w:r w:rsidR="00860D49">
        <w:rPr>
          <w:lang w:val="nl-BE"/>
        </w:rPr>
        <w:t>.</w:t>
      </w:r>
      <w:r w:rsidR="00300899">
        <w:rPr>
          <w:lang w:val="nl-BE"/>
        </w:rPr>
        <w:t xml:space="preserve"> Door deze op de lijn </w:t>
      </w:r>
      <w:r w:rsidR="00854CFA">
        <w:rPr>
          <w:lang w:val="nl-BE"/>
        </w:rPr>
        <w:t>te plaatsen en de batterij in te steken.</w:t>
      </w:r>
    </w:p>
    <w:p w14:paraId="3207D329" w14:textId="754536B3" w:rsidR="002C0CDC" w:rsidRPr="00A559E4" w:rsidRDefault="002C0CDC" w:rsidP="00A559E4">
      <w:pPr>
        <w:rPr>
          <w:lang w:val="nl-BE"/>
        </w:rPr>
      </w:pPr>
    </w:p>
    <w:p w14:paraId="4A235FE9" w14:textId="4FDAE654" w:rsidR="0044613F" w:rsidRDefault="00695010" w:rsidP="00A209C2">
      <w:pPr>
        <w:pStyle w:val="Kop1"/>
      </w:pPr>
      <w:r>
        <w:t>Resources</w:t>
      </w:r>
    </w:p>
    <w:p w14:paraId="14B5C7ED" w14:textId="77777777" w:rsidR="00695010" w:rsidRDefault="009E7D3D" w:rsidP="00695010">
      <w:hyperlink r:id="rId24" w:history="1">
        <w:r w:rsidR="00695010" w:rsidRPr="003429D3">
          <w:rPr>
            <w:rStyle w:val="Hyperlink"/>
          </w:rPr>
          <w:t>https://grabcad.com/library/esp-wroom-32-2</w:t>
        </w:r>
      </w:hyperlink>
    </w:p>
    <w:p w14:paraId="1CC38D5E" w14:textId="77777777" w:rsidR="00695010" w:rsidRDefault="009E7D3D" w:rsidP="00695010">
      <w:pPr>
        <w:rPr>
          <w:rStyle w:val="Hyperlink"/>
        </w:rPr>
      </w:pPr>
      <w:hyperlink r:id="rId25" w:history="1">
        <w:r w:rsidR="00695010" w:rsidRPr="003429D3">
          <w:rPr>
            <w:rStyle w:val="Hyperlink"/>
          </w:rPr>
          <w:t>https://www.cytron.io/p-maker-line-simplifying-line-sensor-for-beginner</w:t>
        </w:r>
      </w:hyperlink>
    </w:p>
    <w:p w14:paraId="15130074" w14:textId="77777777" w:rsidR="00695010" w:rsidRDefault="009E7D3D" w:rsidP="00695010">
      <w:hyperlink r:id="rId26" w:history="1">
        <w:r w:rsidR="00695010" w:rsidRPr="00DA5139">
          <w:rPr>
            <w:rStyle w:val="Hyperlink"/>
          </w:rPr>
          <w:t>https://www.jkongmotor.com/product/42HS-NEMA17-2Phase-Stepper-Motor-1-8%C2%B0.html</w:t>
        </w:r>
      </w:hyperlink>
    </w:p>
    <w:p w14:paraId="1505298D" w14:textId="77777777" w:rsidR="00695010" w:rsidRDefault="009E7D3D" w:rsidP="00695010">
      <w:hyperlink r:id="rId27" w:history="1">
        <w:r w:rsidR="00695010" w:rsidRPr="00DA5139">
          <w:rPr>
            <w:rStyle w:val="Hyperlink"/>
          </w:rPr>
          <w:t>https://www.thingiverse.com/thing:4275668/files</w:t>
        </w:r>
      </w:hyperlink>
    </w:p>
    <w:p w14:paraId="0217BDAC" w14:textId="77777777" w:rsidR="00695010" w:rsidRDefault="009E7D3D" w:rsidP="00695010">
      <w:hyperlink r:id="rId28" w:history="1">
        <w:r w:rsidR="00695010" w:rsidRPr="00DA5139">
          <w:rPr>
            <w:rStyle w:val="Hyperlink"/>
          </w:rPr>
          <w:t>https://www.makerguides.com/wp-content/uploads/2019/02/DRV8825-Arduino-stepper-motor-wiring-schematic-diagram-pinout_bb-1024x551.jpg</w:t>
        </w:r>
      </w:hyperlink>
    </w:p>
    <w:p w14:paraId="63D432D8" w14:textId="77777777" w:rsidR="00695010" w:rsidRDefault="009E7D3D" w:rsidP="00695010">
      <w:pPr>
        <w:rPr>
          <w:rStyle w:val="Hyperlink"/>
        </w:rPr>
      </w:pPr>
      <w:hyperlink r:id="rId29" w:history="1">
        <w:r w:rsidR="00695010" w:rsidRPr="00DA5139">
          <w:rPr>
            <w:rStyle w:val="Hyperlink"/>
          </w:rPr>
          <w:t>https://www.makerguides.com/drv8825-stepper-motor-driver-arduino-tutorial/</w:t>
        </w:r>
      </w:hyperlink>
    </w:p>
    <w:p w14:paraId="5EAF6D9F" w14:textId="77777777" w:rsidR="00695010" w:rsidRDefault="009E7D3D" w:rsidP="00695010">
      <w:hyperlink r:id="rId30" w:history="1">
        <w:r w:rsidR="00695010" w:rsidRPr="00C3245E">
          <w:rPr>
            <w:rStyle w:val="Hyperlink"/>
          </w:rPr>
          <w:t>https://github.com/suzakulab/Eagle-Library-Pololu</w:t>
        </w:r>
      </w:hyperlink>
    </w:p>
    <w:p w14:paraId="1C08FDB1" w14:textId="77777777" w:rsidR="00695010" w:rsidRDefault="009E7D3D" w:rsidP="00695010">
      <w:hyperlink r:id="rId31" w:history="1">
        <w:r w:rsidR="00695010" w:rsidRPr="00C3245E">
          <w:rPr>
            <w:rStyle w:val="Hyperlink"/>
          </w:rPr>
          <w:t>https://www.diymodules.org/eagle-show-object?type=dm&amp;file=diy-modules.lbr&amp;device=DC-DC-STEP-DOWN-MP2307</w:t>
        </w:r>
      </w:hyperlink>
    </w:p>
    <w:p w14:paraId="1FF92A32" w14:textId="77777777" w:rsidR="00695010" w:rsidRDefault="009E7D3D" w:rsidP="00695010">
      <w:hyperlink r:id="rId32" w:history="1">
        <w:r w:rsidR="00695010" w:rsidRPr="00AD5CFE">
          <w:rPr>
            <w:rStyle w:val="Hyperlink"/>
          </w:rPr>
          <w:t>https://www.airspayce.com/mikem/arduino/AccelStepper/index.html</w:t>
        </w:r>
      </w:hyperlink>
    </w:p>
    <w:p w14:paraId="6E3B0850" w14:textId="47C90C16" w:rsidR="00C6580D" w:rsidRDefault="009E7D3D" w:rsidP="006D24CD">
      <w:hyperlink r:id="rId33" w:history="1">
        <w:r w:rsidR="0071547B" w:rsidRPr="00300248">
          <w:rPr>
            <w:rStyle w:val="Hyperlink"/>
          </w:rPr>
          <w:t>https://www.microchip.com/wwwproducts/en/MCP23016</w:t>
        </w:r>
      </w:hyperlink>
    </w:p>
    <w:p w14:paraId="4E341EB9" w14:textId="76721B60" w:rsidR="0071547B" w:rsidRDefault="009E7D3D" w:rsidP="006D24CD">
      <w:pPr>
        <w:rPr>
          <w:rStyle w:val="Hyperlink"/>
        </w:rPr>
      </w:pPr>
      <w:hyperlink r:id="rId34" w:history="1">
        <w:r w:rsidR="0025536D" w:rsidRPr="00300248">
          <w:rPr>
            <w:rStyle w:val="Hyperlink"/>
          </w:rPr>
          <w:t>https://www.instructables.com/IO-Expander-for-ESP32-ESP8266-and-Arduino/</w:t>
        </w:r>
      </w:hyperlink>
    </w:p>
    <w:p w14:paraId="12912C89" w14:textId="24D2302A" w:rsidR="009D3632" w:rsidRDefault="009E7D3D" w:rsidP="006D24CD">
      <w:pPr>
        <w:rPr>
          <w:rStyle w:val="Hyperlink"/>
        </w:rPr>
      </w:pPr>
      <w:hyperlink r:id="rId35" w:history="1">
        <w:r w:rsidR="009D3632" w:rsidRPr="008F624B">
          <w:rPr>
            <w:rStyle w:val="Hyperlink"/>
          </w:rPr>
          <w:t>https://github.com/arkhipenko/TaskScheduler</w:t>
        </w:r>
      </w:hyperlink>
    </w:p>
    <w:p w14:paraId="2E8E7CE5" w14:textId="5F7745C3" w:rsidR="00E05D06" w:rsidRDefault="009E7D3D" w:rsidP="006D24CD">
      <w:hyperlink r:id="rId36" w:history="1">
        <w:r w:rsidR="002D0C0E" w:rsidRPr="00D02EBD">
          <w:rPr>
            <w:rStyle w:val="Hyperlink"/>
          </w:rPr>
          <w:t>https://ozh.github.io/ascii-tables/</w:t>
        </w:r>
      </w:hyperlink>
    </w:p>
    <w:p w14:paraId="78FF3C21" w14:textId="398A94F8" w:rsidR="002D0C0E" w:rsidRDefault="009E7D3D" w:rsidP="006D24CD">
      <w:hyperlink r:id="rId37" w:history="1">
        <w:r w:rsidR="00EC06EA" w:rsidRPr="00B300C8">
          <w:rPr>
            <w:rStyle w:val="Hyperlink"/>
          </w:rPr>
          <w:t>https://www.studiopieters.nl/esp32-pinout/</w:t>
        </w:r>
      </w:hyperlink>
    </w:p>
    <w:p w14:paraId="6CD513FE" w14:textId="70D8F5CB" w:rsidR="00EC06EA" w:rsidRDefault="009E7D3D" w:rsidP="006D24CD">
      <w:hyperlink r:id="rId38" w:history="1">
        <w:r w:rsidR="00C31F28" w:rsidRPr="00904E33">
          <w:rPr>
            <w:rStyle w:val="Hyperlink"/>
          </w:rPr>
          <w:t>https://flows.nodered.org/node/node-red-dashboard</w:t>
        </w:r>
      </w:hyperlink>
    </w:p>
    <w:p w14:paraId="113FA207" w14:textId="77777777" w:rsidR="00C31F28" w:rsidRDefault="00C31F28" w:rsidP="006D24CD"/>
    <w:p w14:paraId="0BC24DB8" w14:textId="77777777" w:rsidR="009D3632" w:rsidRDefault="009D3632" w:rsidP="006D24CD"/>
    <w:p w14:paraId="568B8FB1" w14:textId="61026ABD" w:rsidR="00636E89" w:rsidRDefault="00636E89" w:rsidP="006D24CD">
      <w:r>
        <w:t>Colors:</w:t>
      </w:r>
    </w:p>
    <w:p w14:paraId="7CA3035A" w14:textId="496D665A" w:rsidR="00690394" w:rsidRPr="00F135B3" w:rsidRDefault="00940D40" w:rsidP="00DF48CE">
      <w:pPr>
        <w:shd w:val="clear" w:color="auto" w:fill="004146"/>
        <w:rPr>
          <w:rFonts w:ascii="Arial Unicode MS" w:eastAsia="Arial Unicode MS" w:hAnsi="Arial Unicode MS" w:cs="Arial Unicode MS"/>
          <w:color w:val="FFFFFF" w:themeColor="background1"/>
        </w:rPr>
      </w:pPr>
      <w:r w:rsidRPr="00F135B3">
        <w:rPr>
          <w:rFonts w:ascii="Arial Unicode MS" w:eastAsia="Arial Unicode MS" w:hAnsi="Arial Unicode MS" w:cs="Arial Unicode MS"/>
          <w:color w:val="FFFFFF" w:themeColor="background1"/>
        </w:rPr>
        <w:t xml:space="preserve">#004146 </w:t>
      </w:r>
      <w:r w:rsidRPr="00F135B3">
        <w:rPr>
          <w:rFonts w:ascii="Arial Unicode MS" w:eastAsia="Arial Unicode MS" w:hAnsi="Arial Unicode MS" w:cs="Arial Unicode MS"/>
          <w:color w:val="FFFFFF" w:themeColor="background1"/>
        </w:rPr>
        <w:tab/>
      </w:r>
      <w:r w:rsidR="008705CC" w:rsidRPr="00F135B3">
        <w:rPr>
          <w:rFonts w:ascii="Arial Unicode MS" w:eastAsia="Arial Unicode MS" w:hAnsi="Arial Unicode MS" w:cs="Arial Unicode MS"/>
          <w:color w:val="FFFFFF" w:themeColor="background1"/>
        </w:rPr>
        <w:t>RGB (</w:t>
      </w:r>
      <w:r w:rsidRPr="00F135B3">
        <w:rPr>
          <w:rFonts w:ascii="Arial Unicode MS" w:eastAsia="Arial Unicode MS" w:hAnsi="Arial Unicode MS" w:cs="Arial Unicode MS"/>
          <w:color w:val="FFFFFF" w:themeColor="background1"/>
        </w:rPr>
        <w:t>0,65,70)</w:t>
      </w:r>
    </w:p>
    <w:p w14:paraId="7387908E" w14:textId="41CE5461" w:rsidR="00752468" w:rsidRPr="00F135B3" w:rsidRDefault="00940D40" w:rsidP="00690394">
      <w:pPr>
        <w:shd w:val="clear" w:color="auto" w:fill="018076"/>
        <w:rPr>
          <w:rFonts w:ascii="Arial Unicode MS" w:eastAsia="Arial Unicode MS" w:hAnsi="Arial Unicode MS" w:cs="Arial Unicode MS"/>
        </w:rPr>
      </w:pPr>
      <w:r w:rsidRPr="00F135B3">
        <w:rPr>
          <w:rFonts w:ascii="Arial Unicode MS" w:eastAsia="Arial Unicode MS" w:hAnsi="Arial Unicode MS" w:cs="Arial Unicode MS"/>
        </w:rPr>
        <w:t>#018076</w:t>
      </w:r>
      <w:r w:rsidRPr="00F135B3">
        <w:rPr>
          <w:rFonts w:ascii="Arial Unicode MS" w:eastAsia="Arial Unicode MS" w:hAnsi="Arial Unicode MS" w:cs="Arial Unicode MS"/>
        </w:rPr>
        <w:tab/>
      </w:r>
      <w:r w:rsidR="007F0C66" w:rsidRPr="00F135B3">
        <w:rPr>
          <w:rFonts w:ascii="Arial Unicode MS" w:eastAsia="Arial Unicode MS" w:hAnsi="Arial Unicode MS" w:cs="Arial Unicode MS"/>
        </w:rPr>
        <w:t>RGB (</w:t>
      </w:r>
      <w:r w:rsidRPr="00F135B3">
        <w:rPr>
          <w:rFonts w:ascii="Arial Unicode MS" w:eastAsia="Arial Unicode MS" w:hAnsi="Arial Unicode MS" w:cs="Arial Unicode MS"/>
        </w:rPr>
        <w:t>1,128,118)</w:t>
      </w:r>
    </w:p>
    <w:p w14:paraId="32C1826F" w14:textId="5F14C0BF" w:rsidR="00752468" w:rsidRPr="00F135B3" w:rsidRDefault="00940D40" w:rsidP="00DF48CE">
      <w:pPr>
        <w:shd w:val="clear" w:color="auto" w:fill="03BFB5"/>
        <w:rPr>
          <w:rFonts w:ascii="Arial Unicode MS" w:eastAsia="Arial Unicode MS" w:hAnsi="Arial Unicode MS" w:cs="Arial Unicode MS"/>
        </w:rPr>
      </w:pPr>
      <w:r w:rsidRPr="00F135B3">
        <w:rPr>
          <w:rFonts w:ascii="Arial Unicode MS" w:eastAsia="Arial Unicode MS" w:hAnsi="Arial Unicode MS" w:cs="Arial Unicode MS"/>
        </w:rPr>
        <w:t>#03BFB5</w:t>
      </w:r>
      <w:r w:rsidRPr="00F135B3">
        <w:rPr>
          <w:rFonts w:ascii="Arial Unicode MS" w:eastAsia="Arial Unicode MS" w:hAnsi="Arial Unicode MS" w:cs="Arial Unicode MS"/>
        </w:rPr>
        <w:tab/>
      </w:r>
      <w:r w:rsidR="007F0C66" w:rsidRPr="00F135B3">
        <w:rPr>
          <w:rFonts w:ascii="Arial Unicode MS" w:eastAsia="Arial Unicode MS" w:hAnsi="Arial Unicode MS" w:cs="Arial Unicode MS"/>
        </w:rPr>
        <w:t>RGB (</w:t>
      </w:r>
      <w:r w:rsidRPr="00F135B3">
        <w:rPr>
          <w:rFonts w:ascii="Arial Unicode MS" w:eastAsia="Arial Unicode MS" w:hAnsi="Arial Unicode MS" w:cs="Arial Unicode MS"/>
        </w:rPr>
        <w:t>3,191,181)</w:t>
      </w:r>
    </w:p>
    <w:p w14:paraId="44B5B710" w14:textId="081E3586" w:rsidR="00752468" w:rsidRPr="00940D40" w:rsidRDefault="00940D40" w:rsidP="00BC2201">
      <w:pPr>
        <w:shd w:val="clear" w:color="auto" w:fill="949398"/>
        <w:rPr>
          <w:rFonts w:ascii="Arial Unicode MS" w:eastAsia="Arial Unicode MS" w:hAnsi="Arial Unicode MS" w:cs="Arial Unicode MS"/>
          <w:lang w:val="nl-BE"/>
        </w:rPr>
      </w:pPr>
      <w:r w:rsidRPr="00940D40">
        <w:rPr>
          <w:rFonts w:ascii="Arial Unicode MS" w:eastAsia="Arial Unicode MS" w:hAnsi="Arial Unicode MS" w:cs="Arial Unicode MS"/>
          <w:lang w:val="nl-BE"/>
        </w:rPr>
        <w:t>#949398</w:t>
      </w:r>
      <w:r w:rsidRPr="00940D40">
        <w:rPr>
          <w:rFonts w:ascii="Arial Unicode MS" w:eastAsia="Arial Unicode MS" w:hAnsi="Arial Unicode MS" w:cs="Arial Unicode MS"/>
          <w:lang w:val="nl-BE"/>
        </w:rPr>
        <w:tab/>
      </w:r>
      <w:r w:rsidR="00D629D6" w:rsidRPr="00940D40">
        <w:rPr>
          <w:rFonts w:ascii="Arial Unicode MS" w:eastAsia="Arial Unicode MS" w:hAnsi="Arial Unicode MS" w:cs="Arial Unicode MS"/>
          <w:lang w:val="nl-BE"/>
        </w:rPr>
        <w:t>RGB (</w:t>
      </w:r>
      <w:r w:rsidRPr="00940D40">
        <w:rPr>
          <w:rFonts w:ascii="Arial Unicode MS" w:eastAsia="Arial Unicode MS" w:hAnsi="Arial Unicode MS" w:cs="Arial Unicode MS"/>
          <w:lang w:val="nl-BE"/>
        </w:rPr>
        <w:t>148,147,152)</w:t>
      </w:r>
    </w:p>
    <w:p w14:paraId="0A3CB962" w14:textId="64D0EDF5" w:rsidR="00752468" w:rsidRPr="00940D40" w:rsidRDefault="00940D40" w:rsidP="00BC2201">
      <w:pPr>
        <w:shd w:val="clear" w:color="auto" w:fill="EFF5F9"/>
        <w:rPr>
          <w:rFonts w:ascii="Arial Unicode MS" w:eastAsia="Arial Unicode MS" w:hAnsi="Arial Unicode MS" w:cs="Arial Unicode MS"/>
          <w:lang w:val="nl-BE"/>
        </w:rPr>
      </w:pPr>
      <w:r w:rsidRPr="00940D40">
        <w:rPr>
          <w:rFonts w:ascii="Arial Unicode MS" w:eastAsia="Arial Unicode MS" w:hAnsi="Arial Unicode MS" w:cs="Arial Unicode MS"/>
          <w:lang w:val="nl-BE"/>
        </w:rPr>
        <w:t>#EFF5F9</w:t>
      </w:r>
      <w:r w:rsidRPr="00940D40">
        <w:rPr>
          <w:rFonts w:ascii="Arial Unicode MS" w:eastAsia="Arial Unicode MS" w:hAnsi="Arial Unicode MS" w:cs="Arial Unicode MS"/>
          <w:lang w:val="nl-BE"/>
        </w:rPr>
        <w:tab/>
      </w:r>
      <w:r w:rsidR="00D629D6" w:rsidRPr="00940D40">
        <w:rPr>
          <w:rFonts w:ascii="Arial Unicode MS" w:eastAsia="Arial Unicode MS" w:hAnsi="Arial Unicode MS" w:cs="Arial Unicode MS"/>
          <w:lang w:val="nl-BE"/>
        </w:rPr>
        <w:t>RGB (</w:t>
      </w:r>
      <w:r w:rsidRPr="00940D40">
        <w:rPr>
          <w:rFonts w:ascii="Arial Unicode MS" w:eastAsia="Arial Unicode MS" w:hAnsi="Arial Unicode MS" w:cs="Arial Unicode MS"/>
          <w:lang w:val="nl-BE"/>
        </w:rPr>
        <w:t>239,245,249)</w:t>
      </w:r>
    </w:p>
    <w:p w14:paraId="301011CC" w14:textId="77777777" w:rsidR="00752468" w:rsidRPr="003A799C" w:rsidRDefault="00752468" w:rsidP="006D24CD">
      <w:pPr>
        <w:rPr>
          <w:lang w:val="nl-BE"/>
        </w:rPr>
      </w:pPr>
    </w:p>
    <w:sectPr w:rsidR="00752468" w:rsidRPr="003A799C" w:rsidSect="00836489">
      <w:footerReference w:type="default" r:id="rId39"/>
      <w:headerReference w:type="first" r:id="rId40"/>
      <w:footerReference w:type="first" r:id="rId41"/>
      <w:pgSz w:w="11907" w:h="16840" w:code="9"/>
      <w:pgMar w:top="1418" w:right="1418" w:bottom="2155" w:left="1418" w:header="851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C9395" w14:textId="77777777" w:rsidR="00C05574" w:rsidRDefault="00C05574" w:rsidP="008A5474">
      <w:r>
        <w:separator/>
      </w:r>
    </w:p>
  </w:endnote>
  <w:endnote w:type="continuationSeparator" w:id="0">
    <w:p w14:paraId="64C05D6B" w14:textId="77777777" w:rsidR="00C05574" w:rsidRDefault="00C05574" w:rsidP="008A5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1EA3F" w14:textId="77777777" w:rsidR="00E55016" w:rsidRDefault="00537AD4">
    <w:pPr>
      <w:pStyle w:val="Voettekst"/>
    </w:pPr>
    <w:r>
      <w:rPr>
        <w:noProof/>
      </w:rPr>
      <w:drawing>
        <wp:inline distT="0" distB="0" distL="0" distR="0" wp14:anchorId="2921EA45" wp14:editId="2921EA46">
          <wp:extent cx="3681127" cy="432000"/>
          <wp:effectExtent l="19050" t="0" r="0" b="0"/>
          <wp:docPr id="4" name="Picture 3" descr="TM_briefpapier_Word_6_zonder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briefpapier_Word_6_zond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81127" cy="43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1EA44" w14:textId="77777777" w:rsidR="00196218" w:rsidRDefault="00537AD4" w:rsidP="00196218">
    <w:pPr>
      <w:pStyle w:val="Voettekst"/>
      <w:tabs>
        <w:tab w:val="clear" w:pos="9360"/>
        <w:tab w:val="left" w:pos="6281"/>
      </w:tabs>
    </w:pPr>
    <w:r>
      <w:rPr>
        <w:noProof/>
      </w:rPr>
      <w:drawing>
        <wp:inline distT="0" distB="0" distL="0" distR="0" wp14:anchorId="2921EA4B" wp14:editId="2921EA4C">
          <wp:extent cx="5760085" cy="451485"/>
          <wp:effectExtent l="19050" t="0" r="0" b="0"/>
          <wp:docPr id="3" name="Picture 2" descr="TM_briefpapier_Word_6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briefpapier_Word_6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60085" cy="451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836F2" w14:textId="77777777" w:rsidR="00C05574" w:rsidRDefault="00C05574" w:rsidP="008A5474">
      <w:r>
        <w:separator/>
      </w:r>
    </w:p>
  </w:footnote>
  <w:footnote w:type="continuationSeparator" w:id="0">
    <w:p w14:paraId="3CC12813" w14:textId="77777777" w:rsidR="00C05574" w:rsidRDefault="00C05574" w:rsidP="008A5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1EA40" w14:textId="77777777" w:rsidR="00905282" w:rsidRDefault="00B8206B">
    <w:pPr>
      <w:pStyle w:val="Koptekst"/>
    </w:pPr>
    <w:r>
      <w:rPr>
        <w:noProof/>
        <w:lang w:val="nl-BE" w:eastAsia="nl-BE"/>
      </w:rPr>
      <mc:AlternateContent>
        <mc:Choice Requires="wps">
          <w:drawing>
            <wp:anchor distT="0" distB="0" distL="0" distR="0" simplePos="0" relativeHeight="251657728" behindDoc="1" locked="1" layoutInCell="0" allowOverlap="1" wp14:anchorId="2921EA47" wp14:editId="2921EA48">
              <wp:simplePos x="0" y="0"/>
              <wp:positionH relativeFrom="page">
                <wp:posOffset>360045</wp:posOffset>
              </wp:positionH>
              <wp:positionV relativeFrom="page">
                <wp:posOffset>3510280</wp:posOffset>
              </wp:positionV>
              <wp:extent cx="107950" cy="0"/>
              <wp:effectExtent l="7620" t="5080" r="8255" b="1397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95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shapetype w14:anchorId="2F2B8C3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28.35pt;margin-top:276.4pt;width:8.5pt;height:0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" o:allowincell="f" strokecolor="#a5a5a5 [2092]" strokeweight=".25pt">
              <w10:wrap anchorx="page" anchory="page"/>
              <w10:anchorlock/>
            </v:shape>
          </w:pict>
        </mc:Fallback>
      </mc:AlternateContent>
    </w:r>
    <w:r w:rsidR="00F92261" w:rsidRPr="00F92261">
      <w:rPr>
        <w:noProof/>
      </w:rPr>
      <w:drawing>
        <wp:inline distT="0" distB="0" distL="0" distR="0" wp14:anchorId="2921EA49" wp14:editId="2921EA4A">
          <wp:extent cx="1557502" cy="614855"/>
          <wp:effectExtent l="19050" t="0" r="4598" b="0"/>
          <wp:docPr id="6" name="Picture 0" descr="TM_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7502" cy="614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921EA41" w14:textId="77777777" w:rsidR="00905282" w:rsidRDefault="00905282">
    <w:pPr>
      <w:pStyle w:val="Koptekst"/>
    </w:pPr>
  </w:p>
  <w:p w14:paraId="2921EA42" w14:textId="77777777" w:rsidR="00905282" w:rsidRDefault="00905282">
    <w:pPr>
      <w:pStyle w:val="Koptekst"/>
    </w:pPr>
  </w:p>
  <w:p w14:paraId="2921EA43" w14:textId="77777777" w:rsidR="00905282" w:rsidRDefault="0090528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4B89A9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CDA97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C88D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28CF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BA3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C647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3B2DA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0CBF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6004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A76F2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709D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551B34"/>
    <w:multiLevelType w:val="hybridMultilevel"/>
    <w:tmpl w:val="A04AD1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17CBD"/>
    <w:multiLevelType w:val="multilevel"/>
    <w:tmpl w:val="08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20E34C3"/>
    <w:multiLevelType w:val="multilevel"/>
    <w:tmpl w:val="75F48230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75F1D70"/>
    <w:multiLevelType w:val="hybridMultilevel"/>
    <w:tmpl w:val="34A277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51BD0"/>
    <w:multiLevelType w:val="multilevel"/>
    <w:tmpl w:val="08130023"/>
    <w:lvl w:ilvl="0">
      <w:start w:val="1"/>
      <w:numFmt w:val="upperRoman"/>
      <w:pStyle w:val="Kop1"/>
      <w:lvlText w:val="Artikel %1."/>
      <w:lvlJc w:val="left"/>
      <w:pPr>
        <w:ind w:left="0" w:firstLine="0"/>
      </w:pPr>
    </w:lvl>
    <w:lvl w:ilvl="1">
      <w:start w:val="1"/>
      <w:numFmt w:val="decimalZero"/>
      <w:pStyle w:val="Kop2"/>
      <w:isLgl/>
      <w:lvlText w:val="Sectie %1.%2"/>
      <w:lvlJc w:val="left"/>
      <w:pPr>
        <w:ind w:left="0" w:firstLine="0"/>
      </w:pPr>
    </w:lvl>
    <w:lvl w:ilvl="2">
      <w:start w:val="1"/>
      <w:numFmt w:val="lowerLetter"/>
      <w:pStyle w:val="Kop3"/>
      <w:lvlText w:val="(%3)"/>
      <w:lvlJc w:val="left"/>
      <w:pPr>
        <w:ind w:left="720" w:hanging="432"/>
      </w:pPr>
    </w:lvl>
    <w:lvl w:ilvl="3">
      <w:start w:val="1"/>
      <w:numFmt w:val="lowerRoman"/>
      <w:pStyle w:val="Kop4"/>
      <w:lvlText w:val="(%4)"/>
      <w:lvlJc w:val="right"/>
      <w:pPr>
        <w:ind w:left="864" w:hanging="144"/>
      </w:pPr>
    </w:lvl>
    <w:lvl w:ilvl="4">
      <w:start w:val="1"/>
      <w:numFmt w:val="decimal"/>
      <w:pStyle w:val="Kop5"/>
      <w:lvlText w:val="%5)"/>
      <w:lvlJc w:val="left"/>
      <w:pPr>
        <w:ind w:left="1008" w:hanging="432"/>
      </w:pPr>
    </w:lvl>
    <w:lvl w:ilvl="5">
      <w:start w:val="1"/>
      <w:numFmt w:val="lowerLetter"/>
      <w:pStyle w:val="Kop6"/>
      <w:lvlText w:val="%6)"/>
      <w:lvlJc w:val="left"/>
      <w:pPr>
        <w:ind w:left="1152" w:hanging="432"/>
      </w:pPr>
    </w:lvl>
    <w:lvl w:ilvl="6">
      <w:start w:val="1"/>
      <w:numFmt w:val="lowerRoman"/>
      <w:pStyle w:val="Kop7"/>
      <w:lvlText w:val="%7)"/>
      <w:lvlJc w:val="right"/>
      <w:pPr>
        <w:ind w:left="1296" w:hanging="288"/>
      </w:pPr>
    </w:lvl>
    <w:lvl w:ilvl="7">
      <w:start w:val="1"/>
      <w:numFmt w:val="lowerLetter"/>
      <w:pStyle w:val="Kop8"/>
      <w:lvlText w:val="%8."/>
      <w:lvlJc w:val="left"/>
      <w:pPr>
        <w:ind w:left="1440" w:hanging="432"/>
      </w:pPr>
    </w:lvl>
    <w:lvl w:ilvl="8">
      <w:start w:val="1"/>
      <w:numFmt w:val="lowerRoman"/>
      <w:pStyle w:val="Kop9"/>
      <w:lvlText w:val="%9."/>
      <w:lvlJc w:val="right"/>
      <w:pPr>
        <w:ind w:left="1584" w:hanging="144"/>
      </w:pPr>
    </w:lvl>
  </w:abstractNum>
  <w:abstractNum w:abstractNumId="16" w15:restartNumberingAfterBreak="0">
    <w:nsid w:val="6D4365F6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B207AA"/>
    <w:multiLevelType w:val="multilevel"/>
    <w:tmpl w:val="92A2DDA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74733044"/>
    <w:multiLevelType w:val="hybridMultilevel"/>
    <w:tmpl w:val="9530C8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06F4D"/>
    <w:multiLevelType w:val="multilevel"/>
    <w:tmpl w:val="08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7E13840"/>
    <w:multiLevelType w:val="hybridMultilevel"/>
    <w:tmpl w:val="6A1C23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2"/>
  </w:num>
  <w:num w:numId="17">
    <w:abstractNumId w:val="15"/>
  </w:num>
  <w:num w:numId="18">
    <w:abstractNumId w:val="14"/>
  </w:num>
  <w:num w:numId="19">
    <w:abstractNumId w:val="20"/>
  </w:num>
  <w:num w:numId="20">
    <w:abstractNumId w:val="11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ocumentProtection w:edit="forms" w:enforcement="0"/>
  <w:defaultTabStop w:val="720"/>
  <w:hyphenationZone w:val="425"/>
  <w:characterSpacingControl w:val="doNotCompress"/>
  <w:hdrShapeDefaults>
    <o:shapedefaults v:ext="edit" spidmax="6145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6B"/>
    <w:rsid w:val="00000F45"/>
    <w:rsid w:val="000048D1"/>
    <w:rsid w:val="0001042B"/>
    <w:rsid w:val="00010438"/>
    <w:rsid w:val="0001247B"/>
    <w:rsid w:val="00021CAE"/>
    <w:rsid w:val="00023759"/>
    <w:rsid w:val="00023CC3"/>
    <w:rsid w:val="00030E43"/>
    <w:rsid w:val="00032D3D"/>
    <w:rsid w:val="000334EA"/>
    <w:rsid w:val="00040433"/>
    <w:rsid w:val="00041DEE"/>
    <w:rsid w:val="000438F8"/>
    <w:rsid w:val="000518E0"/>
    <w:rsid w:val="00054910"/>
    <w:rsid w:val="0005659A"/>
    <w:rsid w:val="000575B8"/>
    <w:rsid w:val="0007194F"/>
    <w:rsid w:val="000807DA"/>
    <w:rsid w:val="00082C24"/>
    <w:rsid w:val="00085702"/>
    <w:rsid w:val="0008789B"/>
    <w:rsid w:val="000A0665"/>
    <w:rsid w:val="000E00EB"/>
    <w:rsid w:val="000E0A8D"/>
    <w:rsid w:val="000E65AC"/>
    <w:rsid w:val="000F05CC"/>
    <w:rsid w:val="00100AF7"/>
    <w:rsid w:val="001017E0"/>
    <w:rsid w:val="001047D3"/>
    <w:rsid w:val="0011053B"/>
    <w:rsid w:val="0011379D"/>
    <w:rsid w:val="00122C73"/>
    <w:rsid w:val="001301C1"/>
    <w:rsid w:val="001347F9"/>
    <w:rsid w:val="00136AFD"/>
    <w:rsid w:val="001424A3"/>
    <w:rsid w:val="00144569"/>
    <w:rsid w:val="00146AA3"/>
    <w:rsid w:val="001475CF"/>
    <w:rsid w:val="00162A4B"/>
    <w:rsid w:val="00167DAA"/>
    <w:rsid w:val="00170BF9"/>
    <w:rsid w:val="0017163D"/>
    <w:rsid w:val="00172678"/>
    <w:rsid w:val="00182DB0"/>
    <w:rsid w:val="00185A3F"/>
    <w:rsid w:val="0019119C"/>
    <w:rsid w:val="001918B3"/>
    <w:rsid w:val="00193DA6"/>
    <w:rsid w:val="00196218"/>
    <w:rsid w:val="00197925"/>
    <w:rsid w:val="001B322C"/>
    <w:rsid w:val="001B39B3"/>
    <w:rsid w:val="001B54C2"/>
    <w:rsid w:val="001C0846"/>
    <w:rsid w:val="001C24EB"/>
    <w:rsid w:val="001C404C"/>
    <w:rsid w:val="001D3C34"/>
    <w:rsid w:val="001D4169"/>
    <w:rsid w:val="001D45B2"/>
    <w:rsid w:val="001D469C"/>
    <w:rsid w:val="001D5C37"/>
    <w:rsid w:val="001F0E31"/>
    <w:rsid w:val="001F1188"/>
    <w:rsid w:val="00205D04"/>
    <w:rsid w:val="00206F60"/>
    <w:rsid w:val="00207C16"/>
    <w:rsid w:val="00213817"/>
    <w:rsid w:val="0021570D"/>
    <w:rsid w:val="002220BB"/>
    <w:rsid w:val="00231701"/>
    <w:rsid w:val="002415A8"/>
    <w:rsid w:val="00244CF8"/>
    <w:rsid w:val="00253B6A"/>
    <w:rsid w:val="0025536D"/>
    <w:rsid w:val="002666FB"/>
    <w:rsid w:val="0027445E"/>
    <w:rsid w:val="0027675A"/>
    <w:rsid w:val="00284EEA"/>
    <w:rsid w:val="002870B2"/>
    <w:rsid w:val="00292E25"/>
    <w:rsid w:val="002943D0"/>
    <w:rsid w:val="002B2FA4"/>
    <w:rsid w:val="002B4E9F"/>
    <w:rsid w:val="002B6601"/>
    <w:rsid w:val="002C0CDC"/>
    <w:rsid w:val="002C54C7"/>
    <w:rsid w:val="002D0C0E"/>
    <w:rsid w:val="002D359A"/>
    <w:rsid w:val="002E1EC9"/>
    <w:rsid w:val="002E2DA3"/>
    <w:rsid w:val="002E58BE"/>
    <w:rsid w:val="002F13DA"/>
    <w:rsid w:val="002F1A23"/>
    <w:rsid w:val="00300899"/>
    <w:rsid w:val="00307446"/>
    <w:rsid w:val="00317C5F"/>
    <w:rsid w:val="00324431"/>
    <w:rsid w:val="00326452"/>
    <w:rsid w:val="00332AC2"/>
    <w:rsid w:val="0033530A"/>
    <w:rsid w:val="00335F72"/>
    <w:rsid w:val="00336C4A"/>
    <w:rsid w:val="0034692C"/>
    <w:rsid w:val="0034721D"/>
    <w:rsid w:val="00353636"/>
    <w:rsid w:val="003547E1"/>
    <w:rsid w:val="0035490D"/>
    <w:rsid w:val="00362277"/>
    <w:rsid w:val="00362EE7"/>
    <w:rsid w:val="00371C79"/>
    <w:rsid w:val="003728F6"/>
    <w:rsid w:val="00376DB7"/>
    <w:rsid w:val="0038133C"/>
    <w:rsid w:val="00383F39"/>
    <w:rsid w:val="0038503B"/>
    <w:rsid w:val="003A5296"/>
    <w:rsid w:val="003A799C"/>
    <w:rsid w:val="003B04D2"/>
    <w:rsid w:val="003B0DC3"/>
    <w:rsid w:val="003B1677"/>
    <w:rsid w:val="003C36F6"/>
    <w:rsid w:val="003C3CF3"/>
    <w:rsid w:val="003C7AD2"/>
    <w:rsid w:val="003D5CF2"/>
    <w:rsid w:val="003E48F6"/>
    <w:rsid w:val="003E4C2C"/>
    <w:rsid w:val="003E6786"/>
    <w:rsid w:val="003F3F17"/>
    <w:rsid w:val="003F5828"/>
    <w:rsid w:val="00400786"/>
    <w:rsid w:val="0040765A"/>
    <w:rsid w:val="00410E2D"/>
    <w:rsid w:val="00431AD2"/>
    <w:rsid w:val="00436A9A"/>
    <w:rsid w:val="004373C7"/>
    <w:rsid w:val="0044001A"/>
    <w:rsid w:val="004420AB"/>
    <w:rsid w:val="0044613F"/>
    <w:rsid w:val="0044794C"/>
    <w:rsid w:val="004535D2"/>
    <w:rsid w:val="00454050"/>
    <w:rsid w:val="00454CBF"/>
    <w:rsid w:val="004603AF"/>
    <w:rsid w:val="00460E87"/>
    <w:rsid w:val="00460FFC"/>
    <w:rsid w:val="00464DA7"/>
    <w:rsid w:val="00466719"/>
    <w:rsid w:val="004849D1"/>
    <w:rsid w:val="00486593"/>
    <w:rsid w:val="00491733"/>
    <w:rsid w:val="004B5BBB"/>
    <w:rsid w:val="004B6567"/>
    <w:rsid w:val="004C1B76"/>
    <w:rsid w:val="004C5BDD"/>
    <w:rsid w:val="004C6919"/>
    <w:rsid w:val="004D322C"/>
    <w:rsid w:val="004D7B06"/>
    <w:rsid w:val="004E1802"/>
    <w:rsid w:val="004E203A"/>
    <w:rsid w:val="004E3B3A"/>
    <w:rsid w:val="004E6008"/>
    <w:rsid w:val="004F6494"/>
    <w:rsid w:val="004F69AE"/>
    <w:rsid w:val="00507698"/>
    <w:rsid w:val="00507BC7"/>
    <w:rsid w:val="00520F10"/>
    <w:rsid w:val="00521B22"/>
    <w:rsid w:val="00524DAF"/>
    <w:rsid w:val="00526BB4"/>
    <w:rsid w:val="00530B79"/>
    <w:rsid w:val="005326B3"/>
    <w:rsid w:val="00537AD4"/>
    <w:rsid w:val="005408D0"/>
    <w:rsid w:val="00543C9C"/>
    <w:rsid w:val="00544964"/>
    <w:rsid w:val="00544C85"/>
    <w:rsid w:val="005519D7"/>
    <w:rsid w:val="00554DDD"/>
    <w:rsid w:val="005613C1"/>
    <w:rsid w:val="005769A3"/>
    <w:rsid w:val="00577AF7"/>
    <w:rsid w:val="0059078E"/>
    <w:rsid w:val="00593A98"/>
    <w:rsid w:val="005A3074"/>
    <w:rsid w:val="005A6B1E"/>
    <w:rsid w:val="005B4E5E"/>
    <w:rsid w:val="005C032B"/>
    <w:rsid w:val="005C3157"/>
    <w:rsid w:val="005D4847"/>
    <w:rsid w:val="005D4FC6"/>
    <w:rsid w:val="005E50A1"/>
    <w:rsid w:val="005E5D85"/>
    <w:rsid w:val="005F7703"/>
    <w:rsid w:val="00600CB1"/>
    <w:rsid w:val="00603EAF"/>
    <w:rsid w:val="00624239"/>
    <w:rsid w:val="00631BDE"/>
    <w:rsid w:val="00635BF2"/>
    <w:rsid w:val="00636E89"/>
    <w:rsid w:val="0065380B"/>
    <w:rsid w:val="00665D3E"/>
    <w:rsid w:val="00667470"/>
    <w:rsid w:val="0067247D"/>
    <w:rsid w:val="00674D55"/>
    <w:rsid w:val="00690394"/>
    <w:rsid w:val="00695010"/>
    <w:rsid w:val="006955D1"/>
    <w:rsid w:val="006A1393"/>
    <w:rsid w:val="006B5E8C"/>
    <w:rsid w:val="006C4894"/>
    <w:rsid w:val="006C6731"/>
    <w:rsid w:val="006D24CD"/>
    <w:rsid w:val="006E03BF"/>
    <w:rsid w:val="006E182E"/>
    <w:rsid w:val="006E3141"/>
    <w:rsid w:val="006E726C"/>
    <w:rsid w:val="006F013E"/>
    <w:rsid w:val="006F53DC"/>
    <w:rsid w:val="006F680E"/>
    <w:rsid w:val="007053DD"/>
    <w:rsid w:val="00712B03"/>
    <w:rsid w:val="0071547B"/>
    <w:rsid w:val="007244C8"/>
    <w:rsid w:val="00726602"/>
    <w:rsid w:val="00742862"/>
    <w:rsid w:val="0074574A"/>
    <w:rsid w:val="007479CB"/>
    <w:rsid w:val="00752468"/>
    <w:rsid w:val="00764B0B"/>
    <w:rsid w:val="0078138E"/>
    <w:rsid w:val="0078279B"/>
    <w:rsid w:val="007832D6"/>
    <w:rsid w:val="007869BA"/>
    <w:rsid w:val="00791CA1"/>
    <w:rsid w:val="007962D5"/>
    <w:rsid w:val="0079755B"/>
    <w:rsid w:val="007A451A"/>
    <w:rsid w:val="007B1C53"/>
    <w:rsid w:val="007B4C44"/>
    <w:rsid w:val="007D4B86"/>
    <w:rsid w:val="007D5502"/>
    <w:rsid w:val="007D6950"/>
    <w:rsid w:val="007D77AC"/>
    <w:rsid w:val="007F079E"/>
    <w:rsid w:val="007F0C66"/>
    <w:rsid w:val="007F397F"/>
    <w:rsid w:val="00800508"/>
    <w:rsid w:val="00803068"/>
    <w:rsid w:val="00805259"/>
    <w:rsid w:val="008065F3"/>
    <w:rsid w:val="00812DEB"/>
    <w:rsid w:val="0082103D"/>
    <w:rsid w:val="008216F2"/>
    <w:rsid w:val="0082250B"/>
    <w:rsid w:val="00822906"/>
    <w:rsid w:val="00822E4C"/>
    <w:rsid w:val="00826816"/>
    <w:rsid w:val="00836489"/>
    <w:rsid w:val="0084351C"/>
    <w:rsid w:val="00847E7A"/>
    <w:rsid w:val="00854CFA"/>
    <w:rsid w:val="00855D75"/>
    <w:rsid w:val="008579F3"/>
    <w:rsid w:val="00860D49"/>
    <w:rsid w:val="00864625"/>
    <w:rsid w:val="008658CC"/>
    <w:rsid w:val="00866AB4"/>
    <w:rsid w:val="00867759"/>
    <w:rsid w:val="008705CC"/>
    <w:rsid w:val="0087076F"/>
    <w:rsid w:val="008840FD"/>
    <w:rsid w:val="00884B9C"/>
    <w:rsid w:val="00887AA4"/>
    <w:rsid w:val="00891436"/>
    <w:rsid w:val="00894ADE"/>
    <w:rsid w:val="008A5474"/>
    <w:rsid w:val="008A7640"/>
    <w:rsid w:val="008B2F0D"/>
    <w:rsid w:val="008B444C"/>
    <w:rsid w:val="008B5D75"/>
    <w:rsid w:val="008C04CE"/>
    <w:rsid w:val="008C0E14"/>
    <w:rsid w:val="008C2EB4"/>
    <w:rsid w:val="008D7C3E"/>
    <w:rsid w:val="008E0207"/>
    <w:rsid w:val="008E25C1"/>
    <w:rsid w:val="008E6DF6"/>
    <w:rsid w:val="008F5D00"/>
    <w:rsid w:val="008F6930"/>
    <w:rsid w:val="009046E2"/>
    <w:rsid w:val="00905282"/>
    <w:rsid w:val="00906204"/>
    <w:rsid w:val="00907A27"/>
    <w:rsid w:val="00910C10"/>
    <w:rsid w:val="009111F2"/>
    <w:rsid w:val="00920318"/>
    <w:rsid w:val="0092355D"/>
    <w:rsid w:val="009275DF"/>
    <w:rsid w:val="009311A1"/>
    <w:rsid w:val="0093481A"/>
    <w:rsid w:val="00935BA6"/>
    <w:rsid w:val="00940D40"/>
    <w:rsid w:val="00943F89"/>
    <w:rsid w:val="00956FD9"/>
    <w:rsid w:val="0095722E"/>
    <w:rsid w:val="00961E6F"/>
    <w:rsid w:val="00962AFF"/>
    <w:rsid w:val="00965B6F"/>
    <w:rsid w:val="0097157A"/>
    <w:rsid w:val="00973129"/>
    <w:rsid w:val="009751F2"/>
    <w:rsid w:val="00977250"/>
    <w:rsid w:val="00984329"/>
    <w:rsid w:val="009917E8"/>
    <w:rsid w:val="009B49F5"/>
    <w:rsid w:val="009C065C"/>
    <w:rsid w:val="009C3327"/>
    <w:rsid w:val="009C6984"/>
    <w:rsid w:val="009C7B49"/>
    <w:rsid w:val="009D0029"/>
    <w:rsid w:val="009D3632"/>
    <w:rsid w:val="009E0E5E"/>
    <w:rsid w:val="009E1058"/>
    <w:rsid w:val="009E1EBC"/>
    <w:rsid w:val="009E2878"/>
    <w:rsid w:val="009E5B3B"/>
    <w:rsid w:val="009E7D3D"/>
    <w:rsid w:val="009F48B1"/>
    <w:rsid w:val="00A078CE"/>
    <w:rsid w:val="00A209C2"/>
    <w:rsid w:val="00A34555"/>
    <w:rsid w:val="00A37E1B"/>
    <w:rsid w:val="00A41F0F"/>
    <w:rsid w:val="00A540CE"/>
    <w:rsid w:val="00A559E4"/>
    <w:rsid w:val="00A62A29"/>
    <w:rsid w:val="00A65A9E"/>
    <w:rsid w:val="00A6783B"/>
    <w:rsid w:val="00A738E6"/>
    <w:rsid w:val="00A76CFA"/>
    <w:rsid w:val="00A76DCC"/>
    <w:rsid w:val="00A8195C"/>
    <w:rsid w:val="00A83537"/>
    <w:rsid w:val="00A84B82"/>
    <w:rsid w:val="00A9038D"/>
    <w:rsid w:val="00A93A95"/>
    <w:rsid w:val="00A94457"/>
    <w:rsid w:val="00A97A29"/>
    <w:rsid w:val="00AA076F"/>
    <w:rsid w:val="00AA6CFF"/>
    <w:rsid w:val="00AB4290"/>
    <w:rsid w:val="00AB5BF3"/>
    <w:rsid w:val="00AB7B8D"/>
    <w:rsid w:val="00AC3539"/>
    <w:rsid w:val="00AC3BC5"/>
    <w:rsid w:val="00AC7228"/>
    <w:rsid w:val="00AD2AEC"/>
    <w:rsid w:val="00AE3298"/>
    <w:rsid w:val="00AE55E2"/>
    <w:rsid w:val="00AF49BF"/>
    <w:rsid w:val="00AF61F0"/>
    <w:rsid w:val="00B02BB3"/>
    <w:rsid w:val="00B0515E"/>
    <w:rsid w:val="00B106C1"/>
    <w:rsid w:val="00B21E58"/>
    <w:rsid w:val="00B2200B"/>
    <w:rsid w:val="00B32ABF"/>
    <w:rsid w:val="00B429D7"/>
    <w:rsid w:val="00B56683"/>
    <w:rsid w:val="00B56FCE"/>
    <w:rsid w:val="00B60A7C"/>
    <w:rsid w:val="00B65D1A"/>
    <w:rsid w:val="00B70557"/>
    <w:rsid w:val="00B73030"/>
    <w:rsid w:val="00B819FB"/>
    <w:rsid w:val="00B8206B"/>
    <w:rsid w:val="00B903BD"/>
    <w:rsid w:val="00B90522"/>
    <w:rsid w:val="00B929F8"/>
    <w:rsid w:val="00B9535B"/>
    <w:rsid w:val="00BA3A70"/>
    <w:rsid w:val="00BB2767"/>
    <w:rsid w:val="00BB4537"/>
    <w:rsid w:val="00BB72D0"/>
    <w:rsid w:val="00BC018F"/>
    <w:rsid w:val="00BC0F34"/>
    <w:rsid w:val="00BC2201"/>
    <w:rsid w:val="00BC22BB"/>
    <w:rsid w:val="00BC3769"/>
    <w:rsid w:val="00BD2DD4"/>
    <w:rsid w:val="00BF613F"/>
    <w:rsid w:val="00C05574"/>
    <w:rsid w:val="00C05596"/>
    <w:rsid w:val="00C0597B"/>
    <w:rsid w:val="00C0669D"/>
    <w:rsid w:val="00C10C9E"/>
    <w:rsid w:val="00C11406"/>
    <w:rsid w:val="00C167A2"/>
    <w:rsid w:val="00C31F28"/>
    <w:rsid w:val="00C3406F"/>
    <w:rsid w:val="00C42C47"/>
    <w:rsid w:val="00C527C7"/>
    <w:rsid w:val="00C53A18"/>
    <w:rsid w:val="00C6580D"/>
    <w:rsid w:val="00C73E64"/>
    <w:rsid w:val="00C85271"/>
    <w:rsid w:val="00C8663E"/>
    <w:rsid w:val="00C90128"/>
    <w:rsid w:val="00C91033"/>
    <w:rsid w:val="00C95F1C"/>
    <w:rsid w:val="00CA4EAE"/>
    <w:rsid w:val="00CB104C"/>
    <w:rsid w:val="00CB44A1"/>
    <w:rsid w:val="00CB4A8A"/>
    <w:rsid w:val="00CC04CA"/>
    <w:rsid w:val="00CC2557"/>
    <w:rsid w:val="00CC4A5B"/>
    <w:rsid w:val="00CD1CEE"/>
    <w:rsid w:val="00CE083C"/>
    <w:rsid w:val="00CF16A1"/>
    <w:rsid w:val="00CF3B87"/>
    <w:rsid w:val="00CF7506"/>
    <w:rsid w:val="00D06C90"/>
    <w:rsid w:val="00D17BC2"/>
    <w:rsid w:val="00D26FCA"/>
    <w:rsid w:val="00D451F5"/>
    <w:rsid w:val="00D54B9A"/>
    <w:rsid w:val="00D56132"/>
    <w:rsid w:val="00D562FB"/>
    <w:rsid w:val="00D601DB"/>
    <w:rsid w:val="00D629D6"/>
    <w:rsid w:val="00D62C39"/>
    <w:rsid w:val="00D742EC"/>
    <w:rsid w:val="00D76D1A"/>
    <w:rsid w:val="00D8202E"/>
    <w:rsid w:val="00D8307D"/>
    <w:rsid w:val="00D843EF"/>
    <w:rsid w:val="00DA05DB"/>
    <w:rsid w:val="00DA20E5"/>
    <w:rsid w:val="00DA7C98"/>
    <w:rsid w:val="00DB07DE"/>
    <w:rsid w:val="00DB3B60"/>
    <w:rsid w:val="00DB4953"/>
    <w:rsid w:val="00DB5569"/>
    <w:rsid w:val="00DC651E"/>
    <w:rsid w:val="00DC6808"/>
    <w:rsid w:val="00DE7DBA"/>
    <w:rsid w:val="00DF16FD"/>
    <w:rsid w:val="00DF432C"/>
    <w:rsid w:val="00DF48CE"/>
    <w:rsid w:val="00DF5B2F"/>
    <w:rsid w:val="00DF7AB9"/>
    <w:rsid w:val="00E02EEF"/>
    <w:rsid w:val="00E03D32"/>
    <w:rsid w:val="00E04391"/>
    <w:rsid w:val="00E05D06"/>
    <w:rsid w:val="00E15B23"/>
    <w:rsid w:val="00E20C42"/>
    <w:rsid w:val="00E21862"/>
    <w:rsid w:val="00E26AF0"/>
    <w:rsid w:val="00E26ED6"/>
    <w:rsid w:val="00E3403C"/>
    <w:rsid w:val="00E355B5"/>
    <w:rsid w:val="00E35932"/>
    <w:rsid w:val="00E41785"/>
    <w:rsid w:val="00E44BE8"/>
    <w:rsid w:val="00E4543F"/>
    <w:rsid w:val="00E54D5E"/>
    <w:rsid w:val="00E55016"/>
    <w:rsid w:val="00E63EFA"/>
    <w:rsid w:val="00E67570"/>
    <w:rsid w:val="00E765E5"/>
    <w:rsid w:val="00E77F99"/>
    <w:rsid w:val="00E8557B"/>
    <w:rsid w:val="00E85B4C"/>
    <w:rsid w:val="00E944EA"/>
    <w:rsid w:val="00E95615"/>
    <w:rsid w:val="00E973BA"/>
    <w:rsid w:val="00E97E0C"/>
    <w:rsid w:val="00EC0662"/>
    <w:rsid w:val="00EC06EA"/>
    <w:rsid w:val="00EC392B"/>
    <w:rsid w:val="00EC6A42"/>
    <w:rsid w:val="00ED3F93"/>
    <w:rsid w:val="00EE1C0A"/>
    <w:rsid w:val="00EE5B2A"/>
    <w:rsid w:val="00EF7A11"/>
    <w:rsid w:val="00F06366"/>
    <w:rsid w:val="00F135B3"/>
    <w:rsid w:val="00F13E90"/>
    <w:rsid w:val="00F154A6"/>
    <w:rsid w:val="00F21559"/>
    <w:rsid w:val="00F21AD3"/>
    <w:rsid w:val="00F25E65"/>
    <w:rsid w:val="00F44A06"/>
    <w:rsid w:val="00F46164"/>
    <w:rsid w:val="00F47C66"/>
    <w:rsid w:val="00F51E8F"/>
    <w:rsid w:val="00F5205D"/>
    <w:rsid w:val="00F61DAB"/>
    <w:rsid w:val="00F71924"/>
    <w:rsid w:val="00F73649"/>
    <w:rsid w:val="00F7451A"/>
    <w:rsid w:val="00F75E71"/>
    <w:rsid w:val="00F77FDF"/>
    <w:rsid w:val="00F806F9"/>
    <w:rsid w:val="00F8638F"/>
    <w:rsid w:val="00F86881"/>
    <w:rsid w:val="00F92261"/>
    <w:rsid w:val="00F929B4"/>
    <w:rsid w:val="00F92D43"/>
    <w:rsid w:val="00FA2217"/>
    <w:rsid w:val="00FA23FD"/>
    <w:rsid w:val="00FA4B9E"/>
    <w:rsid w:val="00FA6126"/>
    <w:rsid w:val="00FA7F36"/>
    <w:rsid w:val="00FB4EA2"/>
    <w:rsid w:val="00FB55E8"/>
    <w:rsid w:val="00FC0C9A"/>
    <w:rsid w:val="00FC3551"/>
    <w:rsid w:val="00FC797A"/>
    <w:rsid w:val="00FD1F97"/>
    <w:rsid w:val="00FD24BB"/>
    <w:rsid w:val="00FD404E"/>
    <w:rsid w:val="00FF4F06"/>
    <w:rsid w:val="00FF54CF"/>
    <w:rsid w:val="00FF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 inset="0,0,0,0"/>
    </o:shapedefaults>
    <o:shapelayout v:ext="edit">
      <o:idmap v:ext="edit" data="1"/>
    </o:shapelayout>
  </w:shapeDefaults>
  <w:decimalSymbol w:val=","/>
  <w:listSeparator w:val=";"/>
  <w14:docId w14:val="2921EA3A"/>
  <w15:docId w15:val="{967F631C-BA01-4730-9647-95DB55495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B322C"/>
  </w:style>
  <w:style w:type="paragraph" w:styleId="Kop1">
    <w:name w:val="heading 1"/>
    <w:basedOn w:val="Standaard"/>
    <w:next w:val="Standaard"/>
    <w:link w:val="Kop1Char"/>
    <w:uiPriority w:val="9"/>
    <w:qFormat/>
    <w:rsid w:val="001B322C"/>
    <w:pPr>
      <w:keepNext/>
      <w:keepLines/>
      <w:numPr>
        <w:numId w:val="17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B322C"/>
    <w:pPr>
      <w:keepNext/>
      <w:keepLines/>
      <w:numPr>
        <w:ilvl w:val="1"/>
        <w:numId w:val="17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B322C"/>
    <w:pPr>
      <w:keepNext/>
      <w:keepLines/>
      <w:numPr>
        <w:ilvl w:val="2"/>
        <w:numId w:val="17"/>
      </w:numPr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B322C"/>
    <w:pPr>
      <w:keepNext/>
      <w:keepLines/>
      <w:numPr>
        <w:ilvl w:val="3"/>
        <w:numId w:val="1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B322C"/>
    <w:pPr>
      <w:keepNext/>
      <w:keepLines/>
      <w:numPr>
        <w:ilvl w:val="4"/>
        <w:numId w:val="17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B322C"/>
    <w:pPr>
      <w:keepNext/>
      <w:keepLines/>
      <w:numPr>
        <w:ilvl w:val="5"/>
        <w:numId w:val="17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B322C"/>
    <w:pPr>
      <w:keepNext/>
      <w:keepLines/>
      <w:numPr>
        <w:ilvl w:val="6"/>
        <w:numId w:val="17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B322C"/>
    <w:pPr>
      <w:keepNext/>
      <w:keepLines/>
      <w:numPr>
        <w:ilvl w:val="7"/>
        <w:numId w:val="17"/>
      </w:numPr>
      <w:spacing w:before="200"/>
      <w:outlineLvl w:val="7"/>
    </w:pPr>
    <w:rPr>
      <w:rFonts w:eastAsiaTheme="majorEastAsia" w:cstheme="majorBidi"/>
      <w:color w:val="404040" w:themeColor="text1" w:themeTint="BF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B322C"/>
    <w:pPr>
      <w:keepNext/>
      <w:keepLines/>
      <w:numPr>
        <w:ilvl w:val="8"/>
        <w:numId w:val="17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144569"/>
    <w:rPr>
      <w:rFonts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44569"/>
    <w:rPr>
      <w:rFonts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semiHidden/>
    <w:unhideWhenUsed/>
    <w:rsid w:val="008A5474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8A5474"/>
    <w:rPr>
      <w:rFonts w:ascii="Arial" w:hAnsi="Arial"/>
      <w:sz w:val="20"/>
    </w:rPr>
  </w:style>
  <w:style w:type="paragraph" w:styleId="Voettekst">
    <w:name w:val="footer"/>
    <w:basedOn w:val="Standaard"/>
    <w:link w:val="VoettekstChar"/>
    <w:uiPriority w:val="99"/>
    <w:unhideWhenUsed/>
    <w:rsid w:val="0044794C"/>
    <w:pPr>
      <w:tabs>
        <w:tab w:val="center" w:pos="4680"/>
        <w:tab w:val="right" w:pos="9360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44794C"/>
    <w:rPr>
      <w:sz w:val="18"/>
    </w:rPr>
  </w:style>
  <w:style w:type="character" w:styleId="Tekstvantijdelijkeaanduiding">
    <w:name w:val="Placeholder Text"/>
    <w:basedOn w:val="Standaardalinea-lettertype"/>
    <w:uiPriority w:val="99"/>
    <w:semiHidden/>
    <w:rsid w:val="009C6984"/>
    <w:rPr>
      <w:color w:val="808080"/>
    </w:rPr>
  </w:style>
  <w:style w:type="character" w:customStyle="1" w:styleId="Kop1Char">
    <w:name w:val="Kop 1 Char"/>
    <w:basedOn w:val="Standaardalinea-lettertype"/>
    <w:link w:val="Kop1"/>
    <w:uiPriority w:val="9"/>
    <w:rsid w:val="001B322C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1B322C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B322C"/>
    <w:rPr>
      <w:rFonts w:eastAsiaTheme="majorEastAsia" w:cstheme="majorBidi"/>
      <w:b/>
      <w:bCs/>
      <w:color w:val="4F81BD" w:themeColor="accent1"/>
    </w:rPr>
  </w:style>
  <w:style w:type="character" w:customStyle="1" w:styleId="Kop4Char">
    <w:name w:val="Kop 4 Char"/>
    <w:basedOn w:val="Standaardalinea-lettertype"/>
    <w:link w:val="Kop4"/>
    <w:uiPriority w:val="9"/>
    <w:rsid w:val="001B322C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B322C"/>
    <w:rPr>
      <w:rFonts w:eastAsiaTheme="majorEastAsia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B322C"/>
    <w:rPr>
      <w:rFonts w:eastAsiaTheme="majorEastAsia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B322C"/>
    <w:rPr>
      <w:rFonts w:eastAsiaTheme="majorEastAsia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B322C"/>
    <w:rPr>
      <w:rFonts w:eastAsiaTheme="majorEastAsia" w:cstheme="majorBidi"/>
      <w:color w:val="404040" w:themeColor="text1" w:themeTint="BF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B322C"/>
    <w:rPr>
      <w:rFonts w:eastAsiaTheme="majorEastAsia" w:cstheme="majorBidi"/>
      <w:i/>
      <w:iCs/>
      <w:color w:val="404040" w:themeColor="text1" w:themeTint="BF"/>
    </w:rPr>
  </w:style>
  <w:style w:type="paragraph" w:styleId="Titel">
    <w:name w:val="Title"/>
    <w:basedOn w:val="Standaard"/>
    <w:next w:val="Standaard"/>
    <w:link w:val="TitelChar"/>
    <w:uiPriority w:val="10"/>
    <w:qFormat/>
    <w:rsid w:val="00144569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144569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44569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44569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144569"/>
    <w:pPr>
      <w:outlineLvl w:val="9"/>
    </w:pPr>
  </w:style>
  <w:style w:type="table" w:customStyle="1" w:styleId="Gemiddeldelijst21">
    <w:name w:val="Gemiddelde lijst 21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emiddeldraster21">
    <w:name w:val="Gemiddeld raster 21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rsid w:val="00144569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dresenvelop">
    <w:name w:val="envelope address"/>
    <w:basedOn w:val="Standaard"/>
    <w:uiPriority w:val="99"/>
    <w:semiHidden/>
    <w:unhideWhenUsed/>
    <w:rsid w:val="00144569"/>
    <w:pPr>
      <w:framePr w:w="7920" w:h="1980" w:hRule="exact" w:hSpace="141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144569"/>
    <w:rPr>
      <w:rFonts w:eastAsiaTheme="majorEastAsia" w:cstheme="majorBidi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14456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144569"/>
    <w:rPr>
      <w:rFonts w:eastAsiaTheme="majorEastAsia" w:cstheme="majorBidi"/>
      <w:sz w:val="24"/>
      <w:szCs w:val="24"/>
      <w:shd w:val="pct20" w:color="auto" w:fill="auto"/>
    </w:rPr>
  </w:style>
  <w:style w:type="paragraph" w:styleId="Bloktekst">
    <w:name w:val="Block Text"/>
    <w:basedOn w:val="Standaard"/>
    <w:uiPriority w:val="99"/>
    <w:semiHidden/>
    <w:unhideWhenUsed/>
    <w:rsid w:val="00144569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144569"/>
    <w:rPr>
      <w:rFonts w:cs="Tahoma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144569"/>
    <w:rPr>
      <w:rFonts w:cs="Tahoma"/>
      <w:sz w:val="16"/>
      <w:szCs w:val="16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144569"/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144569"/>
  </w:style>
  <w:style w:type="character" w:styleId="HTMLCode">
    <w:name w:val="HTML Code"/>
    <w:basedOn w:val="Standaardalinea-lettertype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144569"/>
    <w:rPr>
      <w:rFonts w:ascii="Arial" w:hAnsi="Arial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144569"/>
    <w:rPr>
      <w:rFonts w:ascii="Arial" w:hAnsi="Arial"/>
      <w:sz w:val="24"/>
      <w:szCs w:val="24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144569"/>
    <w:pPr>
      <w:ind w:left="200" w:hanging="200"/>
    </w:pPr>
  </w:style>
  <w:style w:type="paragraph" w:styleId="Indexkop">
    <w:name w:val="index heading"/>
    <w:basedOn w:val="Standaard"/>
    <w:next w:val="Index1"/>
    <w:uiPriority w:val="99"/>
    <w:semiHidden/>
    <w:unhideWhenUsed/>
    <w:rsid w:val="00144569"/>
    <w:rPr>
      <w:rFonts w:eastAsiaTheme="majorEastAsia" w:cstheme="majorBidi"/>
      <w:b/>
      <w:bCs/>
    </w:rPr>
  </w:style>
  <w:style w:type="paragraph" w:styleId="Kopbronvermelding">
    <w:name w:val="toa heading"/>
    <w:basedOn w:val="Standaard"/>
    <w:next w:val="Standaard"/>
    <w:uiPriority w:val="99"/>
    <w:semiHidden/>
    <w:unhideWhenUsed/>
    <w:rsid w:val="0014456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Macrotekst">
    <w:name w:val="macro"/>
    <w:link w:val="MacrotekstChar"/>
    <w:uiPriority w:val="99"/>
    <w:semiHidden/>
    <w:unhideWhenUsed/>
    <w:rsid w:val="0014456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144569"/>
  </w:style>
  <w:style w:type="paragraph" w:styleId="Normaalweb">
    <w:name w:val="Normal (Web)"/>
    <w:basedOn w:val="Standaard"/>
    <w:uiPriority w:val="99"/>
    <w:semiHidden/>
    <w:unhideWhenUsed/>
    <w:rsid w:val="00144569"/>
    <w:rPr>
      <w:rFonts w:cs="Times New Roman"/>
      <w:sz w:val="24"/>
      <w:szCs w:val="24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144569"/>
    <w:rPr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144569"/>
    <w:rPr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695010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95010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5C032B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AB429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jkongmotor.com/product/42HS-NEMA17-2Phase-Stepper-Motor-1-8%C2%B0.html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hyperlink" Target="https://www.instructables.com/IO-Expander-for-ESP32-ESP8266-and-Arduino/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makerguides.com/drv8825-stepper-motor-driver-arduino-tutorial/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yperlink" Target="https://grabcad.com/library/esp-wroom-32-2" TargetMode="External"/><Relationship Id="rId32" Type="http://schemas.openxmlformats.org/officeDocument/2006/relationships/hyperlink" Target="https://www.airspayce.com/mikem/arduino/AccelStepper/index.html" TargetMode="External"/><Relationship Id="rId37" Type="http://schemas.openxmlformats.org/officeDocument/2006/relationships/hyperlink" Target="https://www.studiopieters.nl/esp32-pinout/" TargetMode="Externa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www.makerguides.com/wp-content/uploads/2019/02/DRV8825-Arduino-stepper-motor-wiring-schematic-diagram-pinout_bb-1024x551.jpg" TargetMode="External"/><Relationship Id="rId36" Type="http://schemas.openxmlformats.org/officeDocument/2006/relationships/hyperlink" Target="https://ozh.github.io/ascii-table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diymodules.org/eagle-show-object?type=dm&amp;file=diy-modules.lbr&amp;device=DC-DC-STEP-DOWN-MP230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thingiverse.com/thing:4275668/files" TargetMode="External"/><Relationship Id="rId30" Type="http://schemas.openxmlformats.org/officeDocument/2006/relationships/hyperlink" Target="https://github.com/suzakulab/Eagle-Library-Pololu" TargetMode="External"/><Relationship Id="rId35" Type="http://schemas.openxmlformats.org/officeDocument/2006/relationships/hyperlink" Target="https://github.com/arkhipenko/TaskScheduler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www.cytron.io/p-maker-line-simplifying-line-sensor-for-beginner" TargetMode="External"/><Relationship Id="rId33" Type="http://schemas.openxmlformats.org/officeDocument/2006/relationships/hyperlink" Target="https://www.microchip.com/wwwproducts/en/MCP23016" TargetMode="External"/><Relationship Id="rId38" Type="http://schemas.openxmlformats.org/officeDocument/2006/relationships/hyperlink" Target="https://flows.nodered.org/node/node-red-dashboard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0077583\Downloads\TMM_briefhoofd_DeNayer_blanco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307FBA45E73B4C8D5201D6E93AE7FF" ma:contentTypeVersion="4" ma:contentTypeDescription="Een nieuw document maken." ma:contentTypeScope="" ma:versionID="40d0042b30d1dc6405dd3136bc2375d1">
  <xsd:schema xmlns:xsd="http://www.w3.org/2001/XMLSchema" xmlns:xs="http://www.w3.org/2001/XMLSchema" xmlns:p="http://schemas.microsoft.com/office/2006/metadata/properties" xmlns:ns2="08656f9a-5533-445c-9745-8b78b9f32e94" targetNamespace="http://schemas.microsoft.com/office/2006/metadata/properties" ma:root="true" ma:fieldsID="a80dd75f2a477a75295cb7adda6df298" ns2:_="">
    <xsd:import namespace="08656f9a-5533-445c-9745-8b78b9f32e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56f9a-5533-445c-9745-8b78b9f32e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38B9E-F90D-4DC5-BD3C-112D5B4CFE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656f9a-5533-445c-9745-8b78b9f32e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A25AAA-FE06-4295-A43F-5E23FBE3CE3F}">
  <ds:schemaRefs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08656f9a-5533-445c-9745-8b78b9f32e94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D82C517-FA46-490A-A994-D4C924D528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1138E0-8C0E-49E1-BBA6-8312059E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TMM_briefhoofd_DeNayer_blanco (1).dotx</Template>
  <TotalTime>2958</TotalTime>
  <Pages>10</Pages>
  <Words>1421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briefhoofd De Nayer</vt:lpstr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briefhoofd De Nayer</dc:title>
  <dc:creator>Nadia Van Puyenbroeck</dc:creator>
  <cp:lastModifiedBy>Nathan Laureyn</cp:lastModifiedBy>
  <cp:revision>329</cp:revision>
  <cp:lastPrinted>2021-06-01T18:54:00Z</cp:lastPrinted>
  <dcterms:created xsi:type="dcterms:W3CDTF">2020-10-18T15:10:00Z</dcterms:created>
  <dcterms:modified xsi:type="dcterms:W3CDTF">2021-06-01T18:54:00Z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0x0101001A307FBA45E73B4C8D5201D6E93AE7FF</vt:lpwstr>
  </property>
  <property fmtid="{D5CDD505-2E9C-101B-9397-08002B2CF9AE}" pid="3" name="TaxKeyword">
    <vt:lpwstr/>
  </property>
  <property fmtid="{D5CDD505-2E9C-101B-9397-08002B2CF9AE}" pid="4" name="TMDocumentType">
    <vt:lpwstr/>
  </property>
  <property fmtid="{D5CDD505-2E9C-101B-9397-08002B2CF9AE}" pid="5" name="TMRubriek">
    <vt:lpwstr/>
  </property>
  <property fmtid="{D5CDD505-2E9C-101B-9397-08002B2CF9AE}" pid="6" name="Marcom rubriek">
    <vt:lpwstr>Template</vt:lpwstr>
  </property>
  <property fmtid="{D5CDD505-2E9C-101B-9397-08002B2CF9AE}" pid="7" name="Template subrubriek">
    <vt:lpwstr>Briefhoofd</vt:lpwstr>
  </property>
  <property fmtid="{D5CDD505-2E9C-101B-9397-08002B2CF9AE}" pid="8" name="vzw">
    <vt:lpwstr>TMMA</vt:lpwstr>
  </property>
  <property fmtid="{D5CDD505-2E9C-101B-9397-08002B2CF9AE}" pid="9" name="Template subrubriek0">
    <vt:lpwstr>Briefhoofd</vt:lpwstr>
  </property>
</Properties>
</file>